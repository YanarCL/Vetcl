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Долженкова М. Л.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 xml:space="preserve">информационной системы </w:t>
      </w:r>
      <w:r w:rsidR="0086066C">
        <w:t>ветеринарной клиники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:rsidR="00426DCA" w:rsidRPr="00646136" w:rsidRDefault="00426DCA" w:rsidP="00426DCA">
            <w:pPr>
              <w:ind w:left="639" w:right="849" w:firstLine="0"/>
            </w:pPr>
            <w:r>
              <w:t xml:space="preserve">___________ </w:t>
            </w:r>
            <w:proofErr w:type="spellStart"/>
            <w:r w:rsidR="0086066C">
              <w:t>Савватеев</w:t>
            </w:r>
            <w:proofErr w:type="spellEnd"/>
            <w:r w:rsidR="0086066C">
              <w:t> А. С</w:t>
            </w:r>
            <w:r>
              <w:t>.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Pr="00705CCE" w:rsidRDefault="0044495C" w:rsidP="0044495C">
      <w:pPr>
        <w:pStyle w:val="vguCContentName"/>
        <w:ind w:right="849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495C" w:rsidRDefault="0044495C" w:rsidP="00F76D48">
          <w:pPr>
            <w:pStyle w:val="afb"/>
            <w:spacing w:line="276" w:lineRule="auto"/>
            <w:ind w:right="849"/>
            <w:jc w:val="both"/>
          </w:pPr>
        </w:p>
        <w:p w:rsidR="00401909" w:rsidRDefault="0044495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601899" w:history="1">
            <w:r w:rsidR="00401909" w:rsidRPr="00F15E34">
              <w:rPr>
                <w:rStyle w:val="a6"/>
              </w:rPr>
              <w:t>Введение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_Toc241601899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0" w:history="1">
            <w:r w:rsidR="00401909" w:rsidRPr="00F15E34">
              <w:rPr>
                <w:rStyle w:val="a6"/>
              </w:rPr>
              <w:t>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Термины и определения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1" w:history="1">
            <w:r w:rsidR="00401909" w:rsidRPr="00F15E34">
              <w:rPr>
                <w:rStyle w:val="a6"/>
              </w:rPr>
              <w:t>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Перечень сокращений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2" w:history="1">
            <w:r w:rsidR="00401909" w:rsidRPr="00F15E34">
              <w:rPr>
                <w:rStyle w:val="a6"/>
              </w:rPr>
              <w:t>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Общие сведения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3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Наименование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4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Основания для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5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Сведения об участниках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6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Сроки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7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Источники и порядок финансирования работ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8" w:history="1">
            <w:r w:rsidR="00401909" w:rsidRPr="00F15E34">
              <w:rPr>
                <w:rStyle w:val="a6"/>
              </w:rPr>
              <w:t>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Цели и назначение создания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9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Цели создания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0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Назначение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1" w:history="1">
            <w:r w:rsidR="00401909" w:rsidRPr="00F15E34">
              <w:rPr>
                <w:rStyle w:val="a6"/>
              </w:rPr>
              <w:t>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Характеристика объекта автоматизации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9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2" w:history="1">
            <w:r w:rsidR="00401909" w:rsidRPr="00F15E34">
              <w:rPr>
                <w:rStyle w:val="a6"/>
              </w:rPr>
              <w:t>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автоматизированной системе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3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структуре системы в целом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4" w:history="1">
            <w:r w:rsidR="00401909" w:rsidRPr="00F15E34">
              <w:rPr>
                <w:rStyle w:val="a6"/>
              </w:rPr>
              <w:t>6.1.1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перспективам развития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5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Принцип работы программы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6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пользовательскому интерфейсу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7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функциям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27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8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видам обеспечения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9" w:history="1">
            <w:r w:rsidR="00401909" w:rsidRPr="00F15E34">
              <w:rPr>
                <w:rStyle w:val="a6"/>
              </w:rPr>
              <w:t>6.5.1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математическому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0" w:history="1">
            <w:r w:rsidR="00401909" w:rsidRPr="00F15E34">
              <w:rPr>
                <w:rStyle w:val="a6"/>
              </w:rPr>
              <w:t>6.5.2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информационному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1" w:history="1">
            <w:r w:rsidR="00401909" w:rsidRPr="00F15E34">
              <w:rPr>
                <w:rStyle w:val="a6"/>
              </w:rPr>
              <w:t>6.5.2.1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структуре данных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2" w:history="1">
            <w:r w:rsidR="00401909" w:rsidRPr="00F15E34">
              <w:rPr>
                <w:rStyle w:val="a6"/>
              </w:rPr>
              <w:t>6.5.2.2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контролю, хранению, обновлению и восстановлению данных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3" w:history="1">
            <w:r w:rsidR="00401909" w:rsidRPr="00F15E34">
              <w:rPr>
                <w:rStyle w:val="a6"/>
              </w:rPr>
              <w:t>6.5.2.3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входным данным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4" w:history="1">
            <w:r w:rsidR="00401909" w:rsidRPr="00F15E34">
              <w:rPr>
                <w:rStyle w:val="a6"/>
              </w:rPr>
              <w:t>6.5.3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лингвистическому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5" w:history="1">
            <w:r w:rsidR="00401909" w:rsidRPr="00F15E34">
              <w:rPr>
                <w:rStyle w:val="a6"/>
              </w:rPr>
              <w:t>6.5.4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программному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6" w:history="1">
            <w:r w:rsidR="00401909" w:rsidRPr="00F15E34">
              <w:rPr>
                <w:rStyle w:val="a6"/>
              </w:rPr>
              <w:t>6.5.4.1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операционной системе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7" w:history="1">
            <w:r w:rsidR="00401909" w:rsidRPr="00F15E34">
              <w:rPr>
                <w:rStyle w:val="a6"/>
              </w:rPr>
              <w:t>6.5.5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техническому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8" w:history="1">
            <w:r w:rsidR="00401909" w:rsidRPr="00F15E34">
              <w:rPr>
                <w:rStyle w:val="a6"/>
              </w:rPr>
              <w:t>6.5.6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метрологическому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9" w:history="1">
            <w:r w:rsidR="00401909" w:rsidRPr="00F15E34">
              <w:rPr>
                <w:rStyle w:val="a6"/>
              </w:rPr>
              <w:t>6.5.7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организационному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0" w:history="1">
            <w:r w:rsidR="00401909" w:rsidRPr="00F15E34">
              <w:rPr>
                <w:rStyle w:val="a6"/>
              </w:rPr>
              <w:t>6.5.8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методическому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1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Общие технические требования к системе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2" w:history="1">
            <w:r w:rsidR="00401909" w:rsidRPr="00F15E34">
              <w:rPr>
                <w:rStyle w:val="a6"/>
              </w:rPr>
              <w:t>6.6.1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3" w:history="1">
            <w:r w:rsidR="00401909" w:rsidRPr="00F15E34">
              <w:rPr>
                <w:rStyle w:val="a6"/>
              </w:rPr>
              <w:t>6.6.2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показателям назначения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35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4" w:history="1">
            <w:r w:rsidR="00401909" w:rsidRPr="00F15E34">
              <w:rPr>
                <w:rStyle w:val="a6"/>
              </w:rPr>
              <w:t>6.6.3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надёжности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35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5" w:history="1">
            <w:r w:rsidR="00401909" w:rsidRPr="00F15E34">
              <w:rPr>
                <w:rStyle w:val="a6"/>
              </w:rPr>
              <w:t>6.6.4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безопасности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6" w:history="1">
            <w:r w:rsidR="00401909" w:rsidRPr="00F15E34">
              <w:rPr>
                <w:rStyle w:val="a6"/>
              </w:rPr>
              <w:t>6.6.5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эргономике и технической эстетике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7" w:history="1">
            <w:r w:rsidR="00401909" w:rsidRPr="00F15E34">
              <w:rPr>
                <w:rStyle w:val="a6"/>
              </w:rPr>
              <w:t>6.6.6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транспортабельности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8" w:history="1">
            <w:r w:rsidR="00401909" w:rsidRPr="00F15E34">
              <w:rPr>
                <w:rStyle w:val="a6"/>
              </w:rPr>
              <w:t>6.6.7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9" w:history="1">
            <w:r w:rsidR="00401909" w:rsidRPr="00F15E34">
              <w:rPr>
                <w:rStyle w:val="a6"/>
              </w:rPr>
              <w:t>6.6.8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защите информации от несанкционированного доступа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0" w:history="1">
            <w:r w:rsidR="00401909" w:rsidRPr="00F15E34">
              <w:rPr>
                <w:rStyle w:val="a6"/>
              </w:rPr>
              <w:t>6.6.9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по сохранности информации при авариях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1" w:history="1">
            <w:r w:rsidR="00401909" w:rsidRPr="00F15E34">
              <w:rPr>
                <w:rStyle w:val="a6"/>
              </w:rPr>
              <w:t>6.6.10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защите от влияния внешних воздействий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2" w:history="1">
            <w:r w:rsidR="00401909" w:rsidRPr="00F15E34">
              <w:rPr>
                <w:rStyle w:val="a6"/>
              </w:rPr>
              <w:t>6.6.11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патентной чистоте и патентоспособности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3" w:history="1">
            <w:r w:rsidR="00401909" w:rsidRPr="00F15E34">
              <w:rPr>
                <w:rStyle w:val="a6"/>
              </w:rPr>
              <w:t>6.6.12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стандартизации и унификации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4" w:history="1">
            <w:r w:rsidR="00401909" w:rsidRPr="00F15E34">
              <w:rPr>
                <w:rStyle w:val="a6"/>
              </w:rPr>
              <w:t>6.6.13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Ограничения, накладываемые на систему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5" w:history="1">
            <w:r w:rsidR="00401909" w:rsidRPr="00F15E34">
              <w:rPr>
                <w:rStyle w:val="a6"/>
              </w:rPr>
              <w:t>7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Состав и содержание работ по созданию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6" w:history="1">
            <w:r w:rsidR="00401909" w:rsidRPr="00F15E34">
              <w:rPr>
                <w:rStyle w:val="a6"/>
              </w:rPr>
              <w:t>8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Порядок разработки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7" w:history="1">
            <w:r w:rsidR="00401909" w:rsidRPr="00F15E34">
              <w:rPr>
                <w:rStyle w:val="a6"/>
              </w:rPr>
              <w:t>9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Порядок контроля и приёмки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8" w:history="1">
            <w:r w:rsidR="00401909" w:rsidRPr="00F15E34">
              <w:rPr>
                <w:rStyle w:val="a6"/>
              </w:rPr>
              <w:t>10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9" w:history="1">
            <w:r w:rsidR="00401909" w:rsidRPr="00F15E34">
              <w:rPr>
                <w:rStyle w:val="a6"/>
              </w:rPr>
              <w:t>11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документированию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A4538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50" w:history="1">
            <w:r w:rsidR="00401909" w:rsidRPr="00F15E34">
              <w:rPr>
                <w:rStyle w:val="a6"/>
              </w:rPr>
              <w:t>12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Источники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_Toc241601950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52</w:t>
            </w:r>
            <w:r w:rsidR="00401909">
              <w:rPr>
                <w:webHidden/>
              </w:rPr>
              <w:fldChar w:fldCharType="end"/>
            </w:r>
          </w:hyperlink>
        </w:p>
        <w:p w:rsidR="0044495C" w:rsidRPr="0023221D" w:rsidRDefault="0044495C" w:rsidP="00F76D48">
          <w:pPr>
            <w:spacing w:line="276" w:lineRule="auto"/>
            <w:ind w:right="849"/>
          </w:pPr>
          <w:r>
            <w:rPr>
              <w:b/>
              <w:bCs/>
            </w:rP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601899"/>
      <w:r>
        <w:lastRenderedPageBreak/>
        <w:t>Введение</w:t>
      </w:r>
      <w:bookmarkEnd w:id="0"/>
      <w:r w:rsidR="00907269">
        <w:tab/>
      </w:r>
    </w:p>
    <w:p w:rsidR="00A407F7" w:rsidRDefault="00602599">
      <w:r>
        <w:t xml:space="preserve">Настоящий документ распространяется на разработку программного обеспечения в виде информационной системы (далее – ИС) </w:t>
      </w:r>
      <w:r w:rsidR="00E37A67">
        <w:t xml:space="preserve">ветеринарной клиники. </w:t>
      </w:r>
      <w:r>
        <w:t>Система предназначена для совместного планирования маршрутов поездок: она позволяет задать точки отправления, назначения и промежуточные точки, автоматически получить построенный маршрут с учётом попутных достопримечательностей, а также пригласить других пользователей к совместному редактированию маршрута в реальном времени с последующим экспортом итогового маршрута во внешние навигационные приложения.</w:t>
      </w:r>
    </w:p>
    <w:p w:rsidR="00A407F7" w:rsidRDefault="00602599">
      <w:r>
        <w:t>Техническое задание на создание ИС определяет основные цели, задачи, функциональные и технические требования, а также этапы разработки и критерии приёмки программного продукта. Документ предназначен для использования:</w:t>
      </w:r>
    </w:p>
    <w:p w:rsidR="00A407F7" w:rsidRDefault="00602599">
      <w:pPr>
        <w:pStyle w:val="a4"/>
      </w:pPr>
      <w:r>
        <w:t>заказчиком, в целях ознакомления и согласования ожидаемых работ;</w:t>
      </w:r>
    </w:p>
    <w:p w:rsidR="00A407F7" w:rsidRDefault="00602599">
      <w:pPr>
        <w:pStyle w:val="a4"/>
      </w:pPr>
      <w:r>
        <w:t>разработчиками, для подробного описания плана работ.</w:t>
      </w:r>
    </w:p>
    <w:p w:rsidR="00A407F7" w:rsidRDefault="00602599">
      <w:r>
        <w:t>Настоящее 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A407F7" w:rsidRDefault="00602599">
      <w:pPr>
        <w:pStyle w:val="1"/>
      </w:pPr>
      <w:bookmarkStart w:id="1" w:name="_Toc241601900"/>
      <w:r>
        <w:lastRenderedPageBreak/>
        <w:t>Термины и определения</w:t>
      </w:r>
      <w:bookmarkEnd w:id="1"/>
    </w:p>
    <w:p w:rsidR="00A407F7" w:rsidRDefault="00602599" w:rsidP="00467A95">
      <w:r>
        <w:t>В данном разделе описаны все определения, использованные в настоящем документе.</w:t>
      </w:r>
    </w:p>
    <w:p w:rsidR="00E37A67" w:rsidRPr="001111FE" w:rsidRDefault="00E37A67" w:rsidP="00E37A67">
      <w:pPr>
        <w:rPr>
          <w:rFonts w:cs="Times New Roman"/>
          <w:color w:val="000000" w:themeColor="text1"/>
          <w:highlight w:val="yellow"/>
        </w:rPr>
      </w:pPr>
      <w:r w:rsidRPr="001111FE">
        <w:rPr>
          <w:rFonts w:cs="Times New Roman"/>
          <w:color w:val="000000" w:themeColor="text1"/>
        </w:rPr>
        <w:t xml:space="preserve">База данных </w:t>
      </w:r>
      <w:r>
        <w:t>–</w:t>
      </w:r>
      <w:r w:rsidRPr="001111FE">
        <w:rPr>
          <w:rFonts w:cs="Times New Roman"/>
          <w:color w:val="000000" w:themeColor="text1"/>
        </w:rPr>
        <w:t xml:space="preserve"> </w:t>
      </w:r>
      <w:r w:rsidRPr="001111FE">
        <w:rPr>
          <w:rFonts w:cs="Times New Roman"/>
          <w:color w:val="000000" w:themeColor="text1"/>
          <w:shd w:val="clear" w:color="auto" w:fill="FFFFFF"/>
        </w:rPr>
        <w:t>то организованное электронное хранилище структурированных данных, предназначенное для эффективного хранения, управления и извлечения информации.</w:t>
      </w:r>
    </w:p>
    <w:p w:rsidR="00E37A67" w:rsidRDefault="00E37A67" w:rsidP="00E37A67">
      <w:pPr>
        <w:rPr>
          <w:color w:val="000000" w:themeColor="text1"/>
        </w:rPr>
      </w:pPr>
      <w:r w:rsidRPr="001111FE">
        <w:rPr>
          <w:color w:val="000000" w:themeColor="text1"/>
        </w:rPr>
        <w:t xml:space="preserve">Интерфейс </w:t>
      </w:r>
      <w:r>
        <w:t>–</w:t>
      </w:r>
      <w:r w:rsidRPr="001111FE">
        <w:rPr>
          <w:color w:val="000000" w:themeColor="text1"/>
        </w:rPr>
        <w:t xml:space="preserve"> набор программных средств, позволяющих взаимодействовать человеку с информационной системой.</w:t>
      </w:r>
    </w:p>
    <w:p w:rsidR="007833AD" w:rsidRPr="00DF3856" w:rsidRDefault="007833AD" w:rsidP="00DF3856">
      <w:pPr>
        <w:rPr>
          <w:color w:val="000000" w:themeColor="text1"/>
        </w:rPr>
      </w:pPr>
      <w:r w:rsidRPr="00DF3856">
        <w:rPr>
          <w:color w:val="000000" w:themeColor="text1"/>
        </w:rPr>
        <w:t xml:space="preserve">Логин – это уникальное имя пользователя или идентификатор, который используется для доступа к компьютерным системам, онлайн-сервисам и приложениям. </w:t>
      </w:r>
    </w:p>
    <w:p w:rsidR="007833AD" w:rsidRPr="00DF3856" w:rsidRDefault="007833AD" w:rsidP="00DF3856">
      <w:pPr>
        <w:rPr>
          <w:color w:val="000000" w:themeColor="text1"/>
        </w:rPr>
      </w:pPr>
      <w:proofErr w:type="spellStart"/>
      <w:r w:rsidRPr="00DF3856">
        <w:rPr>
          <w:color w:val="000000" w:themeColor="text1"/>
        </w:rPr>
        <w:t>Стейкхолдер</w:t>
      </w:r>
      <w:proofErr w:type="spellEnd"/>
      <w:r w:rsidRPr="00DF3856">
        <w:rPr>
          <w:color w:val="000000" w:themeColor="text1"/>
        </w:rPr>
        <w:t xml:space="preserve"> – заинтересованное лицо, имеющее потребности или ожидания в отношении разрабатываемой системы.</w:t>
      </w:r>
    </w:p>
    <w:p w:rsidR="007833AD" w:rsidRPr="001111FE" w:rsidRDefault="007833AD" w:rsidP="00E37A67">
      <w:pPr>
        <w:rPr>
          <w:color w:val="000000" w:themeColor="text1"/>
        </w:rPr>
      </w:pPr>
    </w:p>
    <w:p w:rsidR="00A407F7" w:rsidRDefault="00602599">
      <w:pPr>
        <w:pStyle w:val="1"/>
      </w:pPr>
      <w:bookmarkStart w:id="2" w:name="_Toc241601901"/>
      <w:r>
        <w:lastRenderedPageBreak/>
        <w:t>Перечень сокращений</w:t>
      </w:r>
      <w:bookmarkEnd w:id="2"/>
    </w:p>
    <w:p w:rsidR="00A407F7" w:rsidRPr="00A3631B" w:rsidRDefault="00602599">
      <w:r w:rsidRPr="00A3631B">
        <w:t>В данном разделе описаны все сокращения, использованные в настоящем документе.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ИС – информационная система;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ТЗ – техническое задание;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УП – учебная практика;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БД – база данных;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СУБД – система управления базами данных;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ПО – программное обеспечение;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ПД – персональные данные;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ОС – операционная система;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НСД – несанкционированный доступ;</w:t>
      </w:r>
    </w:p>
    <w:p w:rsidR="00A407F7" w:rsidRPr="00DF3856" w:rsidRDefault="00602599" w:rsidP="00DF3856">
      <w:pPr>
        <w:rPr>
          <w:rFonts w:cs="Times New Roman"/>
          <w:color w:val="000000" w:themeColor="text1"/>
          <w:lang w:val="en-US"/>
        </w:rPr>
      </w:pPr>
      <w:r w:rsidRPr="00DF3856">
        <w:rPr>
          <w:rFonts w:cs="Times New Roman"/>
          <w:color w:val="000000" w:themeColor="text1"/>
          <w:lang w:val="en-US"/>
        </w:rPr>
        <w:t xml:space="preserve">API – application programming interface – </w:t>
      </w:r>
      <w:r w:rsidRPr="00DF3856">
        <w:rPr>
          <w:rFonts w:cs="Times New Roman"/>
          <w:color w:val="000000" w:themeColor="text1"/>
        </w:rPr>
        <w:t>программный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интерфейс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приложения</w:t>
      </w:r>
      <w:r w:rsidRPr="00DF3856">
        <w:rPr>
          <w:rFonts w:cs="Times New Roman"/>
          <w:color w:val="000000" w:themeColor="text1"/>
          <w:lang w:val="en-US"/>
        </w:rPr>
        <w:t>;</w:t>
      </w:r>
    </w:p>
    <w:p w:rsidR="00A407F7" w:rsidRPr="00DF3856" w:rsidRDefault="00602599" w:rsidP="00DF3856">
      <w:pPr>
        <w:rPr>
          <w:rFonts w:cs="Times New Roman"/>
          <w:color w:val="000000" w:themeColor="text1"/>
          <w:lang w:val="en-US"/>
        </w:rPr>
      </w:pPr>
      <w:r w:rsidRPr="00DF3856">
        <w:rPr>
          <w:rFonts w:cs="Times New Roman"/>
          <w:color w:val="000000" w:themeColor="text1"/>
          <w:lang w:val="en-US"/>
        </w:rPr>
        <w:t xml:space="preserve">REST – representational state transfer – </w:t>
      </w:r>
      <w:r w:rsidRPr="00DF3856">
        <w:rPr>
          <w:rFonts w:cs="Times New Roman"/>
          <w:color w:val="000000" w:themeColor="text1"/>
        </w:rPr>
        <w:t>архитектурный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стиль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взаимодействия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компонентов</w:t>
      </w:r>
      <w:r w:rsidRPr="00DF3856">
        <w:rPr>
          <w:rFonts w:cs="Times New Roman"/>
          <w:color w:val="000000" w:themeColor="text1"/>
          <w:lang w:val="en-US"/>
        </w:rPr>
        <w:t>;</w:t>
      </w:r>
    </w:p>
    <w:p w:rsidR="00A407F7" w:rsidRPr="00DF3856" w:rsidRDefault="00602599" w:rsidP="00DF3856">
      <w:pPr>
        <w:rPr>
          <w:rFonts w:cs="Times New Roman"/>
          <w:color w:val="000000" w:themeColor="text1"/>
          <w:lang w:val="en-US"/>
        </w:rPr>
      </w:pPr>
      <w:r w:rsidRPr="00DF3856">
        <w:rPr>
          <w:rFonts w:cs="Times New Roman"/>
          <w:color w:val="000000" w:themeColor="text1"/>
          <w:lang w:val="en-US"/>
        </w:rPr>
        <w:t xml:space="preserve">UC – use case – </w:t>
      </w:r>
      <w:r w:rsidRPr="00DF3856">
        <w:rPr>
          <w:rFonts w:cs="Times New Roman"/>
          <w:color w:val="000000" w:themeColor="text1"/>
        </w:rPr>
        <w:t>сценарий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использования</w:t>
      </w:r>
      <w:r w:rsidRPr="00DF3856">
        <w:rPr>
          <w:rFonts w:cs="Times New Roman"/>
          <w:color w:val="000000" w:themeColor="text1"/>
          <w:lang w:val="en-US"/>
        </w:rPr>
        <w:t>.</w:t>
      </w:r>
    </w:p>
    <w:p w:rsidR="00A407F7" w:rsidRDefault="00705CCE">
      <w:pPr>
        <w:pStyle w:val="1"/>
      </w:pPr>
      <w:bookmarkStart w:id="3" w:name="_Toc241601902"/>
      <w:r>
        <w:lastRenderedPageBreak/>
        <w:t>Общие сведения</w:t>
      </w:r>
      <w:bookmarkEnd w:id="3"/>
    </w:p>
    <w:p w:rsidR="00A407F7" w:rsidRDefault="00602599">
      <w:r>
        <w:t>Данный раздел настоящего технического задания содержит основные сведения о разработке.</w:t>
      </w:r>
    </w:p>
    <w:p w:rsidR="00A407F7" w:rsidRDefault="00602599">
      <w:pPr>
        <w:pStyle w:val="2"/>
      </w:pPr>
      <w:bookmarkStart w:id="4" w:name="_Toc241601903"/>
      <w:r>
        <w:t>Наименование разработки</w:t>
      </w:r>
      <w:bookmarkEnd w:id="4"/>
    </w:p>
    <w:p w:rsidR="00A407F7" w:rsidRDefault="00602599">
      <w:r>
        <w:t xml:space="preserve">Полное наименование ИС, разрабатываемой в ходе учебной практики: </w:t>
      </w:r>
      <w:r w:rsidR="00E37A67" w:rsidRPr="009534DF">
        <w:t>«</w:t>
      </w:r>
      <w:r w:rsidR="00E37A67">
        <w:t>Информационная</w:t>
      </w:r>
      <w:r w:rsidR="00E37A67" w:rsidRPr="0048063D">
        <w:t xml:space="preserve"> </w:t>
      </w:r>
      <w:r w:rsidR="00E37A67">
        <w:t>система ветеринарной клиники</w:t>
      </w:r>
      <w:r w:rsidR="00E37A67" w:rsidRPr="009534DF">
        <w:t>»</w:t>
      </w:r>
      <w:r>
        <w:t xml:space="preserve">. </w:t>
      </w:r>
    </w:p>
    <w:p w:rsidR="00A407F7" w:rsidRPr="00DE479D" w:rsidRDefault="00602599">
      <w:pPr>
        <w:pStyle w:val="2"/>
      </w:pPr>
      <w:bookmarkStart w:id="5" w:name="_Toc241601904"/>
      <w:r w:rsidRPr="00DE479D">
        <w:t>Основания для разработки</w:t>
      </w:r>
      <w:bookmarkEnd w:id="5"/>
    </w:p>
    <w:p w:rsidR="00A407F7" w:rsidRPr="00DE479D" w:rsidRDefault="00602599">
      <w:r w:rsidRPr="00DE479D">
        <w:t>Настоящее техническое задание разработано на основании следующих документов: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«Общие требования к оформлению текстовых документов», утверждённый ФГБОУ ВО «Вятский государственный университет».</w:t>
      </w:r>
    </w:p>
    <w:p w:rsidR="00A407F7" w:rsidRDefault="00602599">
      <w:r w:rsidRPr="00DE479D">
        <w:t>Иных документов, на основании которых создаётся система, не имеется.</w:t>
      </w:r>
    </w:p>
    <w:p w:rsidR="00A407F7" w:rsidRDefault="00602599">
      <w:pPr>
        <w:pStyle w:val="2"/>
      </w:pPr>
      <w:bookmarkStart w:id="6" w:name="_Toc241601905"/>
      <w:r>
        <w:t>Сведения об участниках разработки</w:t>
      </w:r>
      <w:bookmarkEnd w:id="6"/>
    </w:p>
    <w:p w:rsidR="00A407F7" w:rsidRDefault="00602599">
      <w:r>
        <w:t>Исполнителем настоящей работы является студент ФГБОУ ВО «Вятского государственного университета» (</w:t>
      </w:r>
      <w:r w:rsidR="00E37A67">
        <w:t xml:space="preserve">Колледжа </w:t>
      </w:r>
      <w:proofErr w:type="spellStart"/>
      <w:r w:rsidR="00E37A67">
        <w:t>ВятГУ</w:t>
      </w:r>
      <w:proofErr w:type="spellEnd"/>
      <w:r w:rsidR="00E37A67">
        <w:t>), группы ИСПк-402</w:t>
      </w:r>
      <w:r>
        <w:t xml:space="preserve">-52-00, </w:t>
      </w:r>
      <w:proofErr w:type="spellStart"/>
      <w:r w:rsidR="00E37A67">
        <w:t>Савватеев</w:t>
      </w:r>
      <w:proofErr w:type="spellEnd"/>
      <w:r w:rsidR="00E37A67">
        <w:t xml:space="preserve"> Аркадий Сергеевич</w:t>
      </w:r>
      <w:r>
        <w:t>.</w:t>
      </w:r>
    </w:p>
    <w:p w:rsidR="00A407F7" w:rsidRDefault="00602599">
      <w:r>
        <w:t xml:space="preserve">Заказчик – преподаватель Колледжа </w:t>
      </w:r>
      <w:proofErr w:type="spellStart"/>
      <w:r>
        <w:t>ВятГУ</w:t>
      </w:r>
      <w:proofErr w:type="spellEnd"/>
      <w:r>
        <w:t xml:space="preserve"> </w:t>
      </w:r>
      <w:proofErr w:type="spellStart"/>
      <w:r>
        <w:t>Долженкова</w:t>
      </w:r>
      <w:proofErr w:type="spellEnd"/>
      <w:r>
        <w:t xml:space="preserve"> Мария </w:t>
      </w:r>
      <w:r w:rsidR="00910D16">
        <w:t>Львовна</w:t>
      </w:r>
      <w:r>
        <w:t xml:space="preserve"> – руководитель дисциплины.</w:t>
      </w:r>
    </w:p>
    <w:p w:rsidR="00A407F7" w:rsidRDefault="00602599">
      <w:pPr>
        <w:pStyle w:val="2"/>
      </w:pPr>
      <w:bookmarkStart w:id="7" w:name="_Toc241601906"/>
      <w:r>
        <w:t>Сроки разработки</w:t>
      </w:r>
      <w:bookmarkEnd w:id="7"/>
    </w:p>
    <w:p w:rsidR="00A3631B" w:rsidRDefault="00A3631B" w:rsidP="00A3631B">
      <w:r>
        <w:t>Разработка данного продукта должна быть осуществлена с 08.09.2026 по 17.05.2027.</w:t>
      </w:r>
    </w:p>
    <w:p w:rsidR="00A407F7" w:rsidRPr="00DE479D" w:rsidRDefault="00602599">
      <w:pPr>
        <w:pStyle w:val="2"/>
      </w:pPr>
      <w:bookmarkStart w:id="8" w:name="_Toc241601907"/>
      <w:r w:rsidRPr="00DE479D">
        <w:t>Источники и порядок финансирования работ</w:t>
      </w:r>
      <w:bookmarkEnd w:id="8"/>
    </w:p>
    <w:p w:rsidR="00A407F7" w:rsidRDefault="00A3631B">
      <w:r>
        <w:t>Проект реализуется в рамках учебной практики без внешнего финансирования. Разработка и тестирование системы осуществляются с использованием исключительно бесплатного программного обеспечения и доступных средств разработки</w:t>
      </w:r>
      <w:r w:rsidR="00602599" w:rsidRPr="00DE479D">
        <w:t>.</w:t>
      </w:r>
    </w:p>
    <w:p w:rsidR="00A407F7" w:rsidRDefault="00602599">
      <w:pPr>
        <w:pStyle w:val="1"/>
      </w:pPr>
      <w:bookmarkStart w:id="9" w:name="_Toc241601908"/>
      <w:r w:rsidRPr="00DE479D">
        <w:lastRenderedPageBreak/>
        <w:t>Цели и назначение создания системы</w:t>
      </w:r>
      <w:bookmarkEnd w:id="9"/>
    </w:p>
    <w:p w:rsidR="00DE479D" w:rsidRPr="00DE479D" w:rsidRDefault="00DE479D" w:rsidP="00DE479D">
      <w:r>
        <w:t>В данном разделе обозначены цель и назначение системы.</w:t>
      </w:r>
    </w:p>
    <w:p w:rsidR="00A407F7" w:rsidRPr="00DE479D" w:rsidRDefault="00602599">
      <w:pPr>
        <w:pStyle w:val="2"/>
      </w:pPr>
      <w:bookmarkStart w:id="10" w:name="_Toc241601909"/>
      <w:r w:rsidRPr="00DE479D">
        <w:t>Цели создания системы</w:t>
      </w:r>
      <w:bookmarkEnd w:id="10"/>
    </w:p>
    <w:p w:rsidR="00A3631B" w:rsidRPr="009534DF" w:rsidRDefault="00A3631B" w:rsidP="00A3631B">
      <w:r w:rsidRPr="009534DF">
        <w:t>Целью является р</w:t>
      </w:r>
      <w:r>
        <w:t xml:space="preserve">азработка </w:t>
      </w:r>
      <w:r w:rsidRPr="009534DF">
        <w:t xml:space="preserve">информационной системы </w:t>
      </w:r>
      <w:r>
        <w:t>ветеринарной клиники, содержащей в себе функционал для посетителя, ветеринара-врача и администратора, а также</w:t>
      </w:r>
      <w:r w:rsidRPr="009534DF">
        <w:t xml:space="preserve"> составление соответствующей документации.</w:t>
      </w:r>
    </w:p>
    <w:p w:rsidR="00A3631B" w:rsidRPr="008D4950" w:rsidRDefault="00A3631B" w:rsidP="00A3631B">
      <w:r w:rsidRPr="008D4950">
        <w:t>Задачи: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>Проанализировать предметную область;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>Настроить рабочее окружение</w:t>
      </w:r>
      <w:r w:rsidRPr="008D4950">
        <w:rPr>
          <w:lang w:val="en-US"/>
        </w:rPr>
        <w:t>;</w:t>
      </w:r>
    </w:p>
    <w:p w:rsidR="00A3631B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>Выполнить проектирование ИС и концептуальной БД;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>
        <w:t>Выбрать необходимые библиотеки для разработки;</w:t>
      </w:r>
    </w:p>
    <w:p w:rsidR="00A3631B" w:rsidRDefault="00A3631B" w:rsidP="00DD7225">
      <w:pPr>
        <w:pStyle w:val="a4"/>
        <w:numPr>
          <w:ilvl w:val="0"/>
          <w:numId w:val="6"/>
        </w:numPr>
        <w:ind w:hanging="720"/>
      </w:pPr>
      <w:r>
        <w:t>Реализовать программный код</w:t>
      </w:r>
      <w:r w:rsidRPr="008D4950">
        <w:t xml:space="preserve"> </w:t>
      </w:r>
      <w:r w:rsidR="00BC439A">
        <w:t xml:space="preserve">ИС </w:t>
      </w:r>
      <w:r w:rsidRPr="008D4950">
        <w:t xml:space="preserve">и физическую </w:t>
      </w:r>
      <w:r w:rsidR="00BC439A">
        <w:t>БД</w:t>
      </w:r>
      <w:r w:rsidRPr="008D4950">
        <w:t>;</w:t>
      </w:r>
    </w:p>
    <w:p w:rsidR="00BC439A" w:rsidRDefault="00BC439A" w:rsidP="00DD7225">
      <w:pPr>
        <w:pStyle w:val="a4"/>
        <w:numPr>
          <w:ilvl w:val="0"/>
          <w:numId w:val="6"/>
        </w:numPr>
        <w:ind w:hanging="720"/>
      </w:pPr>
      <w:r>
        <w:t>Провести тестирование программы;</w:t>
      </w:r>
    </w:p>
    <w:p w:rsidR="00BC439A" w:rsidRPr="008D4950" w:rsidRDefault="00BC439A" w:rsidP="00DD7225">
      <w:pPr>
        <w:pStyle w:val="a4"/>
        <w:numPr>
          <w:ilvl w:val="0"/>
          <w:numId w:val="6"/>
        </w:numPr>
        <w:ind w:hanging="720"/>
      </w:pPr>
      <w:r>
        <w:t>Исправить возникшие ошибки и неполадки;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 xml:space="preserve">Подготовить </w:t>
      </w:r>
      <w:r>
        <w:t>отчетную</w:t>
      </w:r>
      <w:r w:rsidRPr="008D4950">
        <w:t xml:space="preserve"> документацию.</w:t>
      </w:r>
    </w:p>
    <w:p w:rsidR="00A407F7" w:rsidRDefault="00602599">
      <w:pPr>
        <w:pStyle w:val="2"/>
      </w:pPr>
      <w:bookmarkStart w:id="11" w:name="_Toc241601910"/>
      <w:r w:rsidRPr="00DE479D">
        <w:t>Назначение системы</w:t>
      </w:r>
      <w:bookmarkEnd w:id="11"/>
    </w:p>
    <w:p w:rsidR="00275131" w:rsidRPr="00CF4987" w:rsidRDefault="00275131" w:rsidP="00275131">
      <w:r w:rsidRPr="00CF4987">
        <w:t>Функциональное</w:t>
      </w:r>
    </w:p>
    <w:p w:rsidR="00275131" w:rsidRPr="00584AF5" w:rsidRDefault="00275131" w:rsidP="00275131">
      <w:pPr>
        <w:rPr>
          <w:rFonts w:cs="Times New Roman"/>
        </w:rPr>
      </w:pPr>
      <w:r w:rsidRPr="00584AF5">
        <w:rPr>
          <w:rFonts w:cs="Times New Roman"/>
          <w:color w:val="0F1115"/>
          <w:shd w:val="clear" w:color="auto" w:fill="FFFFFF"/>
        </w:rPr>
        <w:t xml:space="preserve">Программа представляет собой информационную систему, которая предоставляет </w:t>
      </w:r>
      <w:r>
        <w:rPr>
          <w:rFonts w:cs="Times New Roman"/>
          <w:color w:val="0F1115"/>
          <w:shd w:val="clear" w:color="auto" w:fill="FFFFFF"/>
        </w:rPr>
        <w:t xml:space="preserve">рядовому клиенту </w:t>
      </w:r>
      <w:proofErr w:type="spellStart"/>
      <w:r>
        <w:rPr>
          <w:rFonts w:cs="Times New Roman"/>
          <w:color w:val="0F1115"/>
          <w:shd w:val="clear" w:color="auto" w:fill="FFFFFF"/>
        </w:rPr>
        <w:t>электронно</w:t>
      </w:r>
      <w:proofErr w:type="spellEnd"/>
      <w:r>
        <w:rPr>
          <w:rFonts w:cs="Times New Roman"/>
          <w:color w:val="0F1115"/>
          <w:shd w:val="clear" w:color="auto" w:fill="FFFFFF"/>
        </w:rPr>
        <w:t xml:space="preserve"> записаться на прием к ветеринару, указать, что за питомец у него, какие симптомы, а также просмотреть историю всех приемов</w:t>
      </w:r>
      <w:r w:rsidRPr="00584AF5">
        <w:rPr>
          <w:rFonts w:cs="Times New Roman"/>
          <w:color w:val="0F1115"/>
          <w:shd w:val="clear" w:color="auto" w:fill="FFFFFF"/>
        </w:rPr>
        <w:t>.</w:t>
      </w:r>
      <w:r>
        <w:rPr>
          <w:rFonts w:cs="Times New Roman"/>
          <w:color w:val="0F1115"/>
          <w:shd w:val="clear" w:color="auto" w:fill="FFFFFF"/>
        </w:rPr>
        <w:t xml:space="preserve"> Для врачей же система предполагает контроль за их расписанием, просмотр информации о кабинете и рабочем времени, а также информацию о пациентах. Для администратора же предоставляется возможность контролировать штат сотрудников, а также закупки различных товаров для питомцев и их лечения. </w:t>
      </w:r>
    </w:p>
    <w:p w:rsidR="00275131" w:rsidRPr="00CF4987" w:rsidRDefault="00275131" w:rsidP="00275131">
      <w:r w:rsidRPr="00CF4987">
        <w:t>Эксплуатационное</w:t>
      </w:r>
    </w:p>
    <w:p w:rsidR="00275131" w:rsidRPr="004803C7" w:rsidRDefault="00275131" w:rsidP="00275131">
      <w:r w:rsidRPr="00523F89">
        <w:t>Программа должна эксплуати</w:t>
      </w:r>
      <w:r>
        <w:t xml:space="preserve">роваться на ПК или ноутбуке </w:t>
      </w:r>
      <w:r w:rsidRPr="00523F89">
        <w:t xml:space="preserve">в </w:t>
      </w:r>
      <w:r>
        <w:t>рабочих</w:t>
      </w:r>
      <w:r w:rsidRPr="00523F89">
        <w:t xml:space="preserve"> целях</w:t>
      </w:r>
      <w:r>
        <w:t xml:space="preserve"> для клиентов и сотрудников</w:t>
      </w:r>
      <w:r w:rsidRPr="00523F89">
        <w:t>. Сама разработка предназначена для аудитории,</w:t>
      </w:r>
      <w:r>
        <w:t xml:space="preserve"> имеющих питомцев, которым нужен медицинский осмотр, а также для самих сотрудников ветеринарной клиники.</w:t>
      </w:r>
      <w:r w:rsidRPr="00523F89">
        <w:t xml:space="preserve"> Управление предполагает использование стандартных средств управления, таких как мышь, и не требует специальных технических знаний.</w:t>
      </w:r>
    </w:p>
    <w:p w:rsidR="00A407F7" w:rsidRPr="00F76D48" w:rsidRDefault="00602599">
      <w:pPr>
        <w:pStyle w:val="1"/>
      </w:pPr>
      <w:bookmarkStart w:id="12" w:name="_Toc241601911"/>
      <w:r w:rsidRPr="00F76D48">
        <w:lastRenderedPageBreak/>
        <w:t>Характеристика объекта автоматизации</w:t>
      </w:r>
      <w:bookmarkEnd w:id="12"/>
    </w:p>
    <w:p w:rsidR="00275131" w:rsidRPr="00275131" w:rsidRDefault="00275131" w:rsidP="00275131">
      <w:r w:rsidRPr="00275131">
        <w:t>Объектом автоматизации является деятельность ветеринарной клиники, связанная с приемом и обслуживанием клиентов, ведением электронных медицинских карт питомцев, записью на прием к специалистам, учетом оказанных услуг и фиксацией врачебных рекомендаций. В настоящее время часть операций может выполняться вручную: запись пациентов фиксируется в бумажных журналах или мессенджерах, карточки животных хранятся на бумажных носителях, а история посещений и назначений врачей не объединена в единую базу данных. Это увеличивает вероятность ошибок, потери медицинской информации, затрудняет оперативный контроль за состоянием питомцев и снижает скорость взаимодействия между клиентами, врачами и администраторами.</w:t>
      </w:r>
    </w:p>
    <w:p w:rsidR="00275131" w:rsidRPr="00275131" w:rsidRDefault="00275131" w:rsidP="00275131">
      <w:r w:rsidRPr="00275131">
        <w:t>Автоматизации подлежат следующие основные бизнес-процессы: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регистрация и управление учетными записями клиентов, а также ведение электронных карт питомцев (с указанием породы, возраста и характеристик);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запись клиентов на прием к ветеринарным специалистам по выбранным видам услуг (осмотр, вакцинация, стрижка, диагностика);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ведение расписания работы врачей и управление статусами записей на прием;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фиксация результатов осмотра и формирование врачебных рекомендаций (плана лечения) по итогам визита;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предоставление владельцам животных доступа к истории посещений, затратам и персональным рекомендациям через личный кабинет;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ведение актуального каталога ветеринарных услуг и прайс-листа клиники;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формирование финансовой и статистической отчетности о работе клиники для администратора и руководства.</w:t>
      </w:r>
    </w:p>
    <w:p w:rsidR="00275131" w:rsidRPr="00275131" w:rsidRDefault="00275131" w:rsidP="00275131">
      <w:r w:rsidRPr="00275131">
        <w:t>Условия эксплуатации объекта автоматизации: система должна использоваться в помещениях ветеринарной клиники сотрудниками (администраторами и врачами) и удаленно клиентами при наличии доступа к сети Интернет. Серверная часть размещается на виртуальном сервере хостинг-провайдера. Специальные требования к температуре, влажности и запыленности для программной части системы не предъявляются. Режим работы системы – круглосуточный, с учетом времени планового технического обслуживания.</w:t>
      </w:r>
    </w:p>
    <w:p w:rsidR="00275131" w:rsidRPr="00275131" w:rsidRDefault="00275131" w:rsidP="00275131">
      <w:r w:rsidRPr="00275131">
        <w:t>Границы системы должны включать операции, непосредственно связанные с клиентским сервисом, электронными медицинскими картами, расписанием, записью на прием и назначениями врачей. Бухгалтерский учет предприятия, внешние закупки медикаментов у поставщиков, прямое подключение лабораторного диагностического оборудования и автоматическая рассылка SMS-</w:t>
      </w:r>
      <w:r w:rsidRPr="00275131">
        <w:lastRenderedPageBreak/>
        <w:t>уведомлений через сторонние шлюзы относятся к внешней среде и не автоматизируются в рамках настоящей разработки.</w:t>
      </w:r>
    </w:p>
    <w:p w:rsidR="00A407F7" w:rsidRDefault="00602599">
      <w:r w:rsidRPr="00DE479D">
        <w:t>.</w:t>
      </w:r>
    </w:p>
    <w:p w:rsidR="00A407F7" w:rsidRPr="00F76D48" w:rsidRDefault="00602599">
      <w:pPr>
        <w:pStyle w:val="1"/>
      </w:pPr>
      <w:bookmarkStart w:id="13" w:name="_Toc241601912"/>
      <w:r w:rsidRPr="00F76D48">
        <w:lastRenderedPageBreak/>
        <w:t>Требования к автоматизированной системе</w:t>
      </w:r>
      <w:bookmarkEnd w:id="13"/>
    </w:p>
    <w:p w:rsidR="00A407F7" w:rsidRDefault="00602599">
      <w:r>
        <w:t>Данный раздел настоящего технического задания содержит основные требования к результатам разработки.</w:t>
      </w:r>
    </w:p>
    <w:p w:rsidR="00A407F7" w:rsidRPr="00DE479D" w:rsidRDefault="00602599">
      <w:pPr>
        <w:pStyle w:val="2"/>
      </w:pPr>
      <w:bookmarkStart w:id="14" w:name="_Toc241601913"/>
      <w:r w:rsidRPr="00DE479D">
        <w:t>Требования к структуре системы в целом</w:t>
      </w:r>
      <w:bookmarkEnd w:id="14"/>
    </w:p>
    <w:p w:rsidR="00275131" w:rsidRDefault="00275131" w:rsidP="00275131">
      <w:pPr>
        <w:spacing w:after="120"/>
      </w:pPr>
      <w:r>
        <w:rPr>
          <w:rFonts w:eastAsia="Times New Roman" w:cs="Times New Roman"/>
          <w:szCs w:val="24"/>
        </w:rPr>
        <w:t>Система должна быть реализована в виде веб-приложения с клиент-серверной архитектурой, включающей следующие логические подсистемы: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>подсистему клиентского интерфейса (каталог</w:t>
      </w:r>
      <w:r w:rsidR="003B31B1">
        <w:t xml:space="preserve"> услуг</w:t>
      </w:r>
      <w:r w:rsidRPr="0085086F">
        <w:t xml:space="preserve">, </w:t>
      </w:r>
      <w:r w:rsidR="003B31B1">
        <w:t>записи на прием</w:t>
      </w:r>
      <w:r w:rsidRPr="0085086F">
        <w:t xml:space="preserve">, </w:t>
      </w:r>
      <w:r w:rsidR="003B31B1">
        <w:t>просмотр общей информации</w:t>
      </w:r>
      <w:r w:rsidRPr="0085086F">
        <w:t>, личный кабинет);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подсистему администратора (управление </w:t>
      </w:r>
      <w:r w:rsidR="003B31B1">
        <w:t>отчетами</w:t>
      </w:r>
      <w:r w:rsidRPr="0085086F">
        <w:t xml:space="preserve">, ценообразованием, аналитикой, </w:t>
      </w:r>
      <w:r w:rsidR="003B31B1">
        <w:t>расписанием</w:t>
      </w:r>
      <w:r w:rsidRPr="0085086F">
        <w:t xml:space="preserve"> сотрудников);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подсистему </w:t>
      </w:r>
      <w:r w:rsidR="00884156">
        <w:t>ветеринара-врача</w:t>
      </w:r>
      <w:r w:rsidRPr="0085086F">
        <w:t xml:space="preserve"> (</w:t>
      </w:r>
      <w:r w:rsidR="00884156">
        <w:t>рабочий</w:t>
      </w:r>
      <w:r w:rsidRPr="0085086F">
        <w:t xml:space="preserve"> календарь, </w:t>
      </w:r>
      <w:r w:rsidR="00884156">
        <w:t>текущий прием</w:t>
      </w:r>
      <w:r w:rsidRPr="0085086F">
        <w:t xml:space="preserve">, </w:t>
      </w:r>
      <w:r w:rsidR="00884156">
        <w:t>оплата услуг и выписка рекомендаций</w:t>
      </w:r>
      <w:r w:rsidRPr="0085086F">
        <w:t>);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>подсистему х</w:t>
      </w:r>
      <w:r>
        <w:t xml:space="preserve">ранения данных на основе СУБД </w:t>
      </w:r>
      <w:r w:rsidR="00884156" w:rsidRPr="00DF3856">
        <w:t>My</w:t>
      </w:r>
      <w:r w:rsidRPr="0085086F">
        <w:t>SQL.</w:t>
      </w:r>
    </w:p>
    <w:p w:rsidR="00275131" w:rsidRPr="0085086F" w:rsidRDefault="00275131" w:rsidP="00275131">
      <w:r>
        <w:rPr>
          <w:rFonts w:eastAsia="Times New Roman" w:cs="Times New Roman"/>
          <w:szCs w:val="24"/>
        </w:rPr>
        <w:t>Взаимодействие между клиентской и серверной частью должно осуществляться по защищенному протоколу HTTPS. Доступ к системе для всех ролей пользователей должен осуществляться через веб-браузер без необходимости установки дополнительного программного обеспечения на стороне клиента.</w:t>
      </w:r>
    </w:p>
    <w:p w:rsidR="00A407F7" w:rsidRPr="00F76D48" w:rsidRDefault="00602599">
      <w:pPr>
        <w:pStyle w:val="3"/>
      </w:pPr>
      <w:bookmarkStart w:id="15" w:name="_Toc241601914"/>
      <w:r w:rsidRPr="00F76D48">
        <w:t>Требования к перспективам развития</w:t>
      </w:r>
      <w:bookmarkEnd w:id="15"/>
    </w:p>
    <w:p w:rsidR="00A407F7" w:rsidRDefault="00602599">
      <w:r>
        <w:t>В перспективы развития продукта «WAYO» входит:</w:t>
      </w:r>
    </w:p>
    <w:p w:rsidR="00A407F7" w:rsidRDefault="00602599" w:rsidP="00DF3856">
      <w:pPr>
        <w:pStyle w:val="a4"/>
        <w:numPr>
          <w:ilvl w:val="0"/>
          <w:numId w:val="7"/>
        </w:numPr>
        <w:ind w:left="0" w:firstLine="851"/>
      </w:pPr>
      <w:r>
        <w:t xml:space="preserve">внедрение </w:t>
      </w:r>
      <w:r w:rsidR="00884156">
        <w:t>чата с лечащим ветеринаром-врачом</w:t>
      </w:r>
      <w:r>
        <w:t>;</w:t>
      </w:r>
    </w:p>
    <w:p w:rsidR="00A407F7" w:rsidRDefault="00884156" w:rsidP="00DF3856">
      <w:pPr>
        <w:pStyle w:val="a4"/>
        <w:numPr>
          <w:ilvl w:val="0"/>
          <w:numId w:val="7"/>
        </w:numPr>
        <w:ind w:left="0" w:firstLine="851"/>
      </w:pPr>
      <w:r>
        <w:t>расширение сферы услуг и введение заказов из магазина лекарств и препаратов</w:t>
      </w:r>
      <w:r w:rsidR="00602599">
        <w:t>;</w:t>
      </w:r>
    </w:p>
    <w:p w:rsidR="00A407F7" w:rsidRDefault="00884156" w:rsidP="00DF3856">
      <w:pPr>
        <w:pStyle w:val="a4"/>
        <w:numPr>
          <w:ilvl w:val="0"/>
          <w:numId w:val="7"/>
        </w:numPr>
        <w:ind w:left="0" w:firstLine="851"/>
      </w:pPr>
      <w:r>
        <w:t>введение системы скидок и поощрений для постоянных клиентов</w:t>
      </w:r>
      <w:r w:rsidR="001807EC" w:rsidRPr="001807EC">
        <w:t>.</w:t>
      </w:r>
    </w:p>
    <w:p w:rsidR="00A407F7" w:rsidRDefault="00602599">
      <w:pPr>
        <w:pStyle w:val="2"/>
      </w:pPr>
      <w:bookmarkStart w:id="16" w:name="_Toc241601915"/>
      <w:r>
        <w:t>Принцип работы программы</w:t>
      </w:r>
      <w:bookmarkEnd w:id="16"/>
    </w:p>
    <w:p w:rsidR="00884156" w:rsidRDefault="00884156" w:rsidP="00884156">
      <w:r w:rsidRPr="0085086F">
        <w:t xml:space="preserve">Работа системы строится на обработке заказов клиентов в соответствии со следующим общим алгоритмом: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клиент формирует </w:t>
      </w:r>
      <w:r>
        <w:t>запись на прием</w:t>
      </w:r>
      <w:r w:rsidRPr="0085086F">
        <w:t xml:space="preserve"> через </w:t>
      </w:r>
      <w:r>
        <w:t>раздел записей</w:t>
      </w:r>
      <w:r w:rsidRPr="0085086F">
        <w:t xml:space="preserve">;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система </w:t>
      </w:r>
      <w:r>
        <w:t>занимает в календаре врача соответствующую ячейку и заполняет рабочий календарь</w:t>
      </w:r>
      <w:r w:rsidRPr="0085086F">
        <w:t xml:space="preserve">;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>
        <w:t>врач по наступлению времени приема принимает пациента и оказывает осмотр/услугу, проводит оплату по окончанию приема и отмечает прием выполненным</w:t>
      </w:r>
      <w:r w:rsidRPr="0085086F">
        <w:t xml:space="preserve">;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>
        <w:lastRenderedPageBreak/>
        <w:t>администратор, по окончании рабочего дня/недели/месяца, формирует отчетность по количеству приемов и прибыли</w:t>
      </w:r>
      <w:r w:rsidRPr="0085086F">
        <w:t xml:space="preserve">. </w:t>
      </w:r>
    </w:p>
    <w:p w:rsidR="00A407F7" w:rsidRDefault="00884156" w:rsidP="00884156">
      <w:r w:rsidRPr="0085086F">
        <w:t>На каждом этапе система формирует необходимые уведомления</w:t>
      </w:r>
      <w:r>
        <w:t xml:space="preserve"> и отправляет их соответствующему лицу</w:t>
      </w:r>
      <w:r w:rsidRPr="0085086F">
        <w:t>. Детальное описание типовых сценариев взаимодействия приведено в документе «Сценарии использования системы» (сценарии UC-1 – UC-4).</w:t>
      </w:r>
    </w:p>
    <w:p w:rsidR="00A407F7" w:rsidRDefault="00602599">
      <w:pPr>
        <w:pStyle w:val="2"/>
      </w:pPr>
      <w:bookmarkStart w:id="17" w:name="_Toc241601916"/>
      <w:r>
        <w:t>Требования к пользовательскому интерфейсу</w:t>
      </w:r>
      <w:bookmarkEnd w:id="17"/>
    </w:p>
    <w:p w:rsidR="00A407F7" w:rsidRDefault="00602599">
      <w:r>
        <w:t xml:space="preserve">Данный раздел содержит требования к составу экранов и элементов пользовательского интерфейса </w:t>
      </w:r>
      <w:r w:rsidR="00330BA6">
        <w:t>системы ветеринарной клиники</w:t>
      </w:r>
      <w:r>
        <w:t>.</w:t>
      </w:r>
    </w:p>
    <w:p w:rsidR="00A407F7" w:rsidRDefault="00330BA6">
      <w:r>
        <w:t>Информационная система ветеринарной к</w:t>
      </w:r>
      <w:r w:rsidR="00DD721A">
        <w:t>линики должна отображать главную</w:t>
      </w:r>
      <w:r>
        <w:t xml:space="preserve"> </w:t>
      </w:r>
      <w:r w:rsidR="00DD721A">
        <w:t>страницу</w:t>
      </w:r>
      <w:r w:rsidR="00806BAA">
        <w:t>, представленную на рисунке 1. Главная страница должна</w:t>
      </w:r>
      <w:r>
        <w:t xml:space="preserve"> содержать</w:t>
      </w:r>
      <w:r w:rsidR="00602599">
        <w:t>: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«Главная» – элемент на рисунке под номером 1;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«Экстренный прием» – элемент на рисунке под номером 2;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«Запись» – элемент на рисунке под номером 3;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«Врачи» – элемент на рисунке под номером 4;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«Карты питомцев» – элемент на рисунке под номером 5;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«Цены» – элемент на рисунке под номером 6;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«Личный кабинет» – элемент на рисунке под номером 7;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информационный блок с данными о клинике, включая адрес, изображение здания, номер телефона, время работы и общую информацию, – элемент на рисунке под номером 8;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Pr="00330BA6">
        <w:t xml:space="preserve"> – элемент на рисунке под номером 9. </w:t>
      </w:r>
    </w:p>
    <w:p w:rsidR="00A407F7" w:rsidRDefault="00903034" w:rsidP="00903034">
      <w:pPr>
        <w:ind w:firstLine="0"/>
        <w:jc w:val="center"/>
      </w:pPr>
      <w:r>
        <w:rPr>
          <w:noProof/>
        </w:rPr>
        <w:drawing>
          <wp:inline distT="0" distB="0" distL="0" distR="0" wp14:anchorId="3CEC123C" wp14:editId="47846921">
            <wp:extent cx="5230091" cy="2664869"/>
            <wp:effectExtent l="0" t="0" r="8890" b="2540"/>
            <wp:docPr id="26" name="Рисунок 26" descr="D:\Загрузки\УП-ГлавнаяПриПосещении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Загрузки\УП-ГлавнаяПриПосещении.drawio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56" cy="26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Pr="00330BA6" w:rsidRDefault="00602599">
      <w:pPr>
        <w:pStyle w:val="a9"/>
      </w:pPr>
      <w:r>
        <w:t xml:space="preserve">Рисунок 1 – Макет </w:t>
      </w:r>
      <w:r w:rsidR="00330BA6">
        <w:t>главной страницы</w:t>
      </w:r>
    </w:p>
    <w:p w:rsidR="00A407F7" w:rsidRDefault="00330BA6">
      <w:r>
        <w:lastRenderedPageBreak/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эк</w:t>
      </w:r>
      <w:r w:rsidR="00806BAA">
        <w:t>стренного приема, представленную</w:t>
      </w:r>
      <w:r>
        <w:t xml:space="preserve"> на рисунке 2. </w:t>
      </w:r>
      <w:r w:rsidR="00806BAA">
        <w:t>Страница экстренного приема должна</w:t>
      </w:r>
      <w:r>
        <w:t xml:space="preserve"> содержать</w:t>
      </w:r>
      <w:r w:rsidR="00602599">
        <w:t>:</w:t>
      </w:r>
    </w:p>
    <w:p w:rsidR="00330BA6" w:rsidRDefault="00330BA6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номером телефона дежурного врача – элемент на рисунке под номером 1; </w:t>
      </w:r>
    </w:p>
    <w:p w:rsidR="00A407F7" w:rsidRDefault="00330BA6" w:rsidP="00DF3856">
      <w:pPr>
        <w:pStyle w:val="a4"/>
        <w:numPr>
          <w:ilvl w:val="0"/>
          <w:numId w:val="7"/>
        </w:numPr>
        <w:ind w:left="0" w:firstLine="851"/>
      </w:pPr>
      <w:r>
        <w:t>информационный блок со списком случаев, по которым стоит обратиться экстренно, – элемент на рисунке под номером 2.</w:t>
      </w:r>
    </w:p>
    <w:p w:rsidR="00A407F7" w:rsidRDefault="00903034" w:rsidP="00903034">
      <w:pPr>
        <w:ind w:firstLine="0"/>
        <w:jc w:val="center"/>
      </w:pPr>
      <w:r>
        <w:rPr>
          <w:noProof/>
        </w:rPr>
        <w:drawing>
          <wp:inline distT="0" distB="0" distL="0" distR="0" wp14:anchorId="3DC1EEF4" wp14:editId="53F8E9EB">
            <wp:extent cx="5735955" cy="3068955"/>
            <wp:effectExtent l="0" t="0" r="0" b="0"/>
            <wp:docPr id="27" name="Рисунок 27" descr="D:\Загрузки\УП-ПацЭкстренныйПрием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Загрузки\УП-ПацЭкстренныйПрием.drawio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 – Макет </w:t>
      </w:r>
      <w:r w:rsidR="00330BA6">
        <w:t>страницы экстренного приема</w:t>
      </w:r>
    </w:p>
    <w:p w:rsidR="00A407F7" w:rsidRDefault="00330BA6">
      <w:r>
        <w:t xml:space="preserve">Информационная система ветеринарной клиники должна отображать </w:t>
      </w:r>
      <w:r w:rsidR="00DD721A">
        <w:t>страницу</w:t>
      </w:r>
      <w:r w:rsidR="00806BAA">
        <w:t xml:space="preserve"> записи, представленную</w:t>
      </w:r>
      <w:r>
        <w:t xml:space="preserve"> на рисунке </w:t>
      </w:r>
      <w:r w:rsidR="00903034">
        <w:t>3</w:t>
      </w:r>
      <w:r w:rsidR="00806BAA">
        <w:t>. Страница записи должна</w:t>
      </w:r>
      <w:r>
        <w:t xml:space="preserve"> содержать</w:t>
      </w:r>
      <w:r w:rsidR="00602599">
        <w:t>:</w:t>
      </w:r>
    </w:p>
    <w:p w:rsidR="00A407F7" w:rsidRDefault="00330BA6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кнопки перехода к записи на соответствующие услуги– элементы на рисунке под номером 1. </w:t>
      </w:r>
    </w:p>
    <w:p w:rsidR="00903034" w:rsidRDefault="00762275" w:rsidP="0076227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32D010" wp14:editId="2B64BAAC">
            <wp:extent cx="5735955" cy="3068955"/>
            <wp:effectExtent l="0" t="0" r="0" b="0"/>
            <wp:docPr id="28" name="Рисунок 28" descr="D:\Загрузки\УП-ПацЗапись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Загрузки\УП-ПацЗапись.drawio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3 – Макет </w:t>
      </w:r>
      <w:r w:rsidR="00903034">
        <w:t>страницы «Запись»</w:t>
      </w:r>
    </w:p>
    <w:p w:rsidR="00A407F7" w:rsidRDefault="00903034">
      <w:r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записи к врачам</w:t>
      </w:r>
      <w:r w:rsidR="00762275">
        <w:t xml:space="preserve"> на выбранный день</w:t>
      </w:r>
      <w:r w:rsidR="00806BAA">
        <w:t>, представленную</w:t>
      </w:r>
      <w:r>
        <w:t xml:space="preserve"> на рисунке 4. </w:t>
      </w:r>
      <w:r w:rsidR="00806BAA">
        <w:t>Страница записи к врачам должна</w:t>
      </w:r>
      <w:r>
        <w:t xml:space="preserve"> содержать</w:t>
      </w:r>
      <w:r w:rsidR="00602599">
        <w:t>: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возврата назад – элемент на рисунке под номером 1;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заголовок с наименованием выбранной услуги – элемент на рисунке под номером 2;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3;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кликабельный</w:t>
      </w:r>
      <w:proofErr w:type="spellEnd"/>
      <w:r>
        <w:t xml:space="preserve"> календарь для выбора конкретного дня – элемент на рисунке под номером 4;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список доступных врачей – элементы на рисунке под номером 5; </w:t>
      </w:r>
    </w:p>
    <w:p w:rsidR="00903034" w:rsidRDefault="00762275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="00903034">
        <w:t xml:space="preserve"> списка врачей – элемент на рисунке под номером 6. </w:t>
      </w:r>
    </w:p>
    <w:p w:rsidR="00A407F7" w:rsidRDefault="00903034" w:rsidP="0090303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5A2F8D" wp14:editId="68DF109B">
            <wp:extent cx="5541645" cy="3068955"/>
            <wp:effectExtent l="0" t="0" r="1905" b="0"/>
            <wp:docPr id="25" name="Рисунок 25" descr="D:\Загрузки\УП-Записи к врачам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УП-Записи к врачам.drawio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4 – Макет </w:t>
      </w:r>
      <w:r w:rsidR="00762275">
        <w:t>страницы выбора специалиста и дня записи</w:t>
      </w:r>
    </w:p>
    <w:p w:rsidR="00A407F7" w:rsidRDefault="00762275">
      <w:r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записи к врачу на день на выбра</w:t>
      </w:r>
      <w:r w:rsidR="00806BAA">
        <w:t xml:space="preserve">нное время </w:t>
      </w:r>
      <w:proofErr w:type="spellStart"/>
      <w:r w:rsidR="00806BAA">
        <w:t>время</w:t>
      </w:r>
      <w:proofErr w:type="spellEnd"/>
      <w:r w:rsidR="00806BAA">
        <w:t>, представленную</w:t>
      </w:r>
      <w:r>
        <w:t xml:space="preserve"> на рисунке 5. </w:t>
      </w:r>
      <w:r w:rsidR="00806BAA">
        <w:t>Страница записи к врачу на день должна</w:t>
      </w:r>
      <w:r>
        <w:t xml:space="preserve"> содержать</w:t>
      </w:r>
      <w:r w:rsidR="00602599">
        <w:t>: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r>
        <w:t xml:space="preserve">рамку таблицы расписания – элемент на рисунке под номером 1; 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кликабельные</w:t>
      </w:r>
      <w:proofErr w:type="spellEnd"/>
      <w:r>
        <w:t xml:space="preserve"> ячейки со статусами для выбора времени приема и перехода к следующей </w:t>
      </w:r>
      <w:r w:rsidR="000441FF">
        <w:t>карточке брони</w:t>
      </w:r>
      <w:r>
        <w:t xml:space="preserve"> – элемент на рисунке под номером 2; 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r>
        <w:t xml:space="preserve">полосу прокрутки – элемент на рисунке под номером 3; 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r>
        <w:t>кнопку возврата назад – элемент на рисунке под номером 4.</w:t>
      </w:r>
    </w:p>
    <w:p w:rsidR="00A407F7" w:rsidRDefault="00D615DD" w:rsidP="00D615DD">
      <w:pPr>
        <w:ind w:firstLine="0"/>
        <w:jc w:val="center"/>
      </w:pPr>
      <w:r>
        <w:rPr>
          <w:noProof/>
        </w:rPr>
        <w:drawing>
          <wp:inline distT="0" distB="0" distL="0" distR="0" wp14:anchorId="508D0916" wp14:editId="4DA277B8">
            <wp:extent cx="3830955" cy="2521585"/>
            <wp:effectExtent l="0" t="0" r="0" b="0"/>
            <wp:docPr id="29" name="Рисунок 29" descr="D:\Загрузки\УП-ЗаписьКоВрачуНаДень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Загрузки\УП-ЗаписьКоВрачуНаДень.drawio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5 – Макет </w:t>
      </w:r>
      <w:r w:rsidR="00515A7B">
        <w:t>страницы записи к врачу на день</w:t>
      </w:r>
    </w:p>
    <w:p w:rsidR="00A407F7" w:rsidRDefault="00602599">
      <w:r>
        <w:lastRenderedPageBreak/>
        <w:t xml:space="preserve">Карточка </w:t>
      </w:r>
      <w:r w:rsidR="000441FF">
        <w:t>брони</w:t>
      </w:r>
      <w:r>
        <w:t>, представленная на рисунке 6, должна содержать: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рамку окна/экрана – элемент на рисунке под номером 1;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блок с информацией о выбранном питомце – элемент на рисунке под номером 2;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кнопку подтверждения «Забронировать» – элемент на рисунке под номером 3;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кнопку отмены «Отменить» – элемент на рисунке под номером 4;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>заголовок с вопросом о бронировании на выбранное время – элемент на рисунке под номером 5.</w:t>
      </w:r>
    </w:p>
    <w:p w:rsidR="00A407F7" w:rsidRDefault="000441FF" w:rsidP="000441FF">
      <w:pPr>
        <w:ind w:firstLine="0"/>
        <w:jc w:val="center"/>
      </w:pPr>
      <w:r w:rsidRPr="000441FF">
        <w:rPr>
          <w:noProof/>
        </w:rPr>
        <w:drawing>
          <wp:inline distT="0" distB="0" distL="0" distR="0" wp14:anchorId="6CD7A8CE" wp14:editId="2873D44F">
            <wp:extent cx="2355215" cy="1731645"/>
            <wp:effectExtent l="0" t="0" r="6985" b="1905"/>
            <wp:docPr id="1" name="Рисунок 1" descr="D:\Загрузки\УП-Брон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УП-Бронь.drawio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6 – Макет карточки </w:t>
      </w:r>
      <w:r w:rsidR="000441FF">
        <w:t>брони</w:t>
      </w:r>
    </w:p>
    <w:p w:rsidR="00A407F7" w:rsidRDefault="00867871">
      <w:r>
        <w:t>Информационная система ветеринарной клиники должна отображать страницу вра</w:t>
      </w:r>
      <w:r w:rsidR="00806BAA">
        <w:t>чей, представленную</w:t>
      </w:r>
      <w:r w:rsidR="003F1A98">
        <w:t xml:space="preserve"> на рисунке 7</w:t>
      </w:r>
      <w:r w:rsidR="00806BAA">
        <w:t>. Страница</w:t>
      </w:r>
      <w:r>
        <w:t xml:space="preserve"> враче</w:t>
      </w:r>
      <w:r w:rsidR="00806BAA">
        <w:t>й должна</w:t>
      </w:r>
      <w:r>
        <w:t xml:space="preserve"> содержать</w:t>
      </w:r>
      <w:r w:rsidR="00602599">
        <w:t>: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поисковую строку – элемент на рисунке под номером 1;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кнопку поиска – элемент на рисунке под номером 2;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карточки врачей с фотографией, ФИО, временем работы и стажем – элементы на рисунке под номером 3;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горизонтальную полосу прокрутки – элемент на рисунке под номером 4. </w:t>
      </w:r>
    </w:p>
    <w:p w:rsidR="00A407F7" w:rsidRDefault="00867871" w:rsidP="00867871">
      <w:pPr>
        <w:ind w:firstLine="0"/>
        <w:jc w:val="center"/>
      </w:pPr>
      <w:r w:rsidRPr="00867871">
        <w:rPr>
          <w:noProof/>
        </w:rPr>
        <w:lastRenderedPageBreak/>
        <w:drawing>
          <wp:inline distT="0" distB="0" distL="0" distR="0" wp14:anchorId="7EA49CB5" wp14:editId="0C1CCCEF">
            <wp:extent cx="5735955" cy="3068955"/>
            <wp:effectExtent l="0" t="0" r="0" b="0"/>
            <wp:docPr id="2" name="Рисунок 2" descr="D:\Загрузки\УП-ПацВрач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УП-ПацВрачи.drawio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7 – Макет </w:t>
      </w:r>
      <w:r w:rsidR="00867871">
        <w:t>страницы врачей</w:t>
      </w:r>
    </w:p>
    <w:p w:rsidR="00A407F7" w:rsidRDefault="00867871">
      <w:r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карт питом</w:t>
      </w:r>
      <w:r w:rsidR="00806BAA">
        <w:t>цев, представленную</w:t>
      </w:r>
      <w:r w:rsidR="003F1A98">
        <w:t xml:space="preserve"> на рисунке 8</w:t>
      </w:r>
      <w:r>
        <w:t xml:space="preserve">. </w:t>
      </w:r>
      <w:r w:rsidR="00806BAA">
        <w:t>Страница карт питомцев должна</w:t>
      </w:r>
      <w:r>
        <w:t xml:space="preserve"> содержать</w:t>
      </w:r>
      <w:r w:rsidR="00602599">
        <w:t>: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блок с фотографией питомца – элемент на рисунке под номером 1;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кнопку «Изменить» – элемент на рисунке под номером 2;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информационный </w:t>
      </w:r>
      <w:proofErr w:type="spellStart"/>
      <w:r w:rsidR="003F1A98">
        <w:t>кликабельный</w:t>
      </w:r>
      <w:proofErr w:type="spellEnd"/>
      <w:r w:rsidR="003F1A98">
        <w:t xml:space="preserve"> </w:t>
      </w:r>
      <w:r w:rsidRPr="00867871">
        <w:t>блок с данными питомца, включая имя, д</w:t>
      </w:r>
      <w:r w:rsidR="003F1A98">
        <w:t>ату рождения, вес, породу и пол</w:t>
      </w:r>
      <w:r w:rsidRPr="00867871">
        <w:t xml:space="preserve"> – элемент на рисунке под номером 3; </w:t>
      </w:r>
    </w:p>
    <w:p w:rsidR="00867871" w:rsidRPr="00867871" w:rsidRDefault="003F1A98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="00867871" w:rsidRPr="00867871">
        <w:t xml:space="preserve"> – элемент на рисунке под номером 4;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кнопку «Добавить» – элемент на рисунке под номером 5. </w:t>
      </w:r>
    </w:p>
    <w:p w:rsidR="00A407F7" w:rsidRDefault="00867871" w:rsidP="003F1A98">
      <w:pPr>
        <w:ind w:firstLine="0"/>
        <w:jc w:val="center"/>
      </w:pPr>
      <w:r w:rsidRPr="00867871">
        <w:rPr>
          <w:noProof/>
        </w:rPr>
        <w:lastRenderedPageBreak/>
        <w:drawing>
          <wp:inline distT="0" distB="0" distL="0" distR="0" wp14:anchorId="47EEA5FF" wp14:editId="2962F1D1">
            <wp:extent cx="5735955" cy="3068955"/>
            <wp:effectExtent l="0" t="0" r="0" b="0"/>
            <wp:docPr id="3" name="Рисунок 3" descr="D:\Загрузки\УП-ПацКартыПитомцев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Загрузки\УП-ПацКартыПитомцев.drawio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8 – Макет </w:t>
      </w:r>
      <w:r w:rsidR="003F1A98">
        <w:t>страницы карт питомцев</w:t>
      </w:r>
    </w:p>
    <w:p w:rsidR="00A407F7" w:rsidRDefault="003F1A98">
      <w:r>
        <w:t xml:space="preserve">Информационная система ветеринарной клиники должна отображать </w:t>
      </w:r>
      <w:r w:rsidR="00DD721A">
        <w:t>страницу</w:t>
      </w:r>
      <w:r w:rsidR="00806BAA">
        <w:t xml:space="preserve"> карты питомца, представленную</w:t>
      </w:r>
      <w:r>
        <w:t xml:space="preserve"> на рисунке 9. </w:t>
      </w:r>
      <w:r w:rsidR="00806BAA">
        <w:t>Страница карты питомца должна</w:t>
      </w:r>
      <w:r>
        <w:t xml:space="preserve"> содержать</w:t>
      </w:r>
      <w:r w:rsidR="00602599">
        <w:t>: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 w:rsidRPr="003F1A98">
        <w:t xml:space="preserve">кнопку возврата назад – элемент на рисунке под номером 1; 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 w:rsidRPr="003F1A98">
        <w:t xml:space="preserve">блок с анкетными данными питомца и владельца (имя, возраст, вес, порода, пол, репродуктивный статус, контактные данные владельца, прививки, заболевания, назначения) – элемент на рисунке под номером 2; 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 w:rsidRPr="003F1A98">
        <w:t>таблицу истории при</w:t>
      </w:r>
      <w:r>
        <w:t>емов</w:t>
      </w:r>
      <w:r w:rsidRPr="003F1A98">
        <w:t xml:space="preserve"> – элемент на рисунке под номером 3; 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Pr="003F1A98">
        <w:t xml:space="preserve"> – элемент на рисунке под номером 4.</w:t>
      </w:r>
    </w:p>
    <w:p w:rsidR="00A407F7" w:rsidRDefault="003F1A98" w:rsidP="003F1A98">
      <w:pPr>
        <w:ind w:firstLine="0"/>
        <w:jc w:val="center"/>
      </w:pPr>
      <w:r w:rsidRPr="003F1A98">
        <w:rPr>
          <w:noProof/>
        </w:rPr>
        <w:drawing>
          <wp:inline distT="0" distB="0" distL="0" distR="0" wp14:anchorId="53E3B205" wp14:editId="61315483">
            <wp:extent cx="5126182" cy="2742702"/>
            <wp:effectExtent l="0" t="0" r="0" b="635"/>
            <wp:docPr id="4" name="Рисунок 4" descr="D:\Загрузки\УП-Карта питомц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УП-Карта питомца.drawi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602" cy="27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9 – Макет </w:t>
      </w:r>
      <w:r w:rsidR="003F1A98">
        <w:t>страницы медицинской карты питомца</w:t>
      </w:r>
    </w:p>
    <w:p w:rsidR="00B03DA5" w:rsidRDefault="00B03DA5" w:rsidP="00B03DA5">
      <w:r>
        <w:lastRenderedPageBreak/>
        <w:t>Информационная система ветеринарной клиники должна отображ</w:t>
      </w:r>
      <w:r w:rsidR="00806BAA">
        <w:t>ать страницу цен, представленную</w:t>
      </w:r>
      <w:r>
        <w:t xml:space="preserve"> на рисунке 1</w:t>
      </w:r>
      <w:r w:rsidR="00DD721A">
        <w:t>0</w:t>
      </w:r>
      <w:r>
        <w:t xml:space="preserve">. </w:t>
      </w:r>
      <w:r w:rsidR="00806BAA">
        <w:t>Страница цен должна</w:t>
      </w:r>
      <w:r>
        <w:t xml:space="preserve"> содержать:</w:t>
      </w:r>
    </w:p>
    <w:p w:rsidR="00B03DA5" w:rsidRPr="00B03DA5" w:rsidRDefault="00B03DA5" w:rsidP="00DF3856">
      <w:pPr>
        <w:pStyle w:val="a4"/>
        <w:numPr>
          <w:ilvl w:val="0"/>
          <w:numId w:val="7"/>
        </w:numPr>
        <w:ind w:left="0" w:firstLine="851"/>
      </w:pPr>
      <w:r>
        <w:t>таблицу прайс-листа услуг – элемент на рисунке под номером 1</w:t>
      </w:r>
      <w:r w:rsidR="00602599">
        <w:t>.</w:t>
      </w:r>
    </w:p>
    <w:p w:rsidR="00A407F7" w:rsidRPr="00B03DA5" w:rsidRDefault="00B03DA5" w:rsidP="00B03DA5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03DA5">
        <w:rPr>
          <w:rFonts w:eastAsia="Times New Roman" w:cs="Times New Roman"/>
          <w:noProof/>
          <w:szCs w:val="24"/>
        </w:rPr>
        <w:drawing>
          <wp:inline distT="0" distB="0" distL="0" distR="0" wp14:anchorId="3C84189B" wp14:editId="32B0C52E">
            <wp:extent cx="5735955" cy="3068955"/>
            <wp:effectExtent l="0" t="0" r="0" b="0"/>
            <wp:docPr id="23" name="Рисунок 23" descr="D:\Загрузки\УП-ПацЦены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Загрузки\УП-ПацЦены.drawio(2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B03DA5">
      <w:pPr>
        <w:pStyle w:val="a9"/>
      </w:pPr>
      <w:r>
        <w:t>Рисунок 10 – Макет страницы цен</w:t>
      </w:r>
    </w:p>
    <w:p w:rsidR="00A407F7" w:rsidRDefault="00DD721A">
      <w:r>
        <w:t>Информационная система ветеринарной клиники должна отображать страницу личного кабине</w:t>
      </w:r>
      <w:r w:rsidR="00AF6FC0">
        <w:t>та, представленную</w:t>
      </w:r>
      <w:r>
        <w:t xml:space="preserve"> на рисунке 11. </w:t>
      </w:r>
      <w:r w:rsidR="00AF6FC0">
        <w:t>Страница личного кабинета должна</w:t>
      </w:r>
      <w:r>
        <w:t xml:space="preserve"> содержать</w:t>
      </w:r>
      <w:r w:rsidR="00602599">
        <w:t>: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поле «Номер телефона» – элемент на рисунке под номером 1;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поле «Логин» – элемент на рисунке под номером 2;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поле «Пароль» – элемент на рисунке под номером 3;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полосу прокрутки списка назначенных приемов – элемент на рисунке под номером 4;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>таблицу «Список назначенных прие</w:t>
      </w:r>
      <w:r w:rsidR="00515A7B">
        <w:t>мов» с колонками «Дата», «Питом</w:t>
      </w:r>
      <w:r>
        <w:t xml:space="preserve">ец» и «Врач» – элемент на рисунке под номером 5;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«Отменить прием» – элемент на рисунке под номером 6;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>таблицу «Список посещенных прие</w:t>
      </w:r>
      <w:r w:rsidR="00515A7B">
        <w:t>мов» с колонками «Дата», «Питом</w:t>
      </w:r>
      <w:r>
        <w:t>ец», «Врач» и «Стоимость» – элемент на рисунке под номером 7.</w:t>
      </w:r>
    </w:p>
    <w:p w:rsidR="00A407F7" w:rsidRDefault="00DD721A" w:rsidP="00DD721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894B81" wp14:editId="28226CE1">
            <wp:extent cx="5735955" cy="3068955"/>
            <wp:effectExtent l="0" t="0" r="0" b="0"/>
            <wp:docPr id="24" name="Рисунок 24" descr="D:\Загрузки\УП-ПацЛК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Загрузки\УП-ПацЛК.drawio(1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11 – Макет </w:t>
      </w:r>
      <w:r w:rsidR="00DD721A">
        <w:t>страницы личного кабинета</w:t>
      </w:r>
    </w:p>
    <w:p w:rsidR="00A407F7" w:rsidRDefault="00DD721A">
      <w:r>
        <w:t xml:space="preserve">Информационная система ветеринарной клиники должна отображать </w:t>
      </w:r>
      <w:r w:rsidR="00D4143E">
        <w:t>страницу</w:t>
      </w:r>
      <w:r>
        <w:t xml:space="preserve"> расписания </w:t>
      </w:r>
      <w:r w:rsidR="00D4143E">
        <w:t xml:space="preserve">у </w:t>
      </w:r>
      <w:r w:rsidR="00AF6FC0">
        <w:t>врача, представленную</w:t>
      </w:r>
      <w:r>
        <w:t xml:space="preserve"> на рисунке 12. </w:t>
      </w:r>
      <w:r w:rsidR="00AF6FC0">
        <w:t>Страница расписания врача должна</w:t>
      </w:r>
      <w:r>
        <w:t xml:space="preserve"> содержать</w:t>
      </w:r>
      <w:r w:rsidR="00602599">
        <w:t>: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«Расписание» – элемент на рисунке под номером 1;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«Текущий прием» – элемент на рисунке под номером 2;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«Шаблон направления» – элемент на рисунке под номером 3;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«Дежурный врач» – элемент на рисунке под номером 4;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5;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ФИО врача – элемент на рисунке под номером 6;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кликабельный</w:t>
      </w:r>
      <w:proofErr w:type="spellEnd"/>
      <w:r>
        <w:t xml:space="preserve"> календарь для выбора конкретного дня – элемент на рисунке под номером 7;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временем работы – элемент на рисунке под номером 8;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>блок «Дежурная неделя» – элемент на рисунке под номером 9.</w:t>
      </w:r>
    </w:p>
    <w:p w:rsidR="00A407F7" w:rsidRDefault="00DD721A" w:rsidP="00DD721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B7C57C" wp14:editId="64200667">
            <wp:extent cx="5964555" cy="3068955"/>
            <wp:effectExtent l="0" t="0" r="0" b="0"/>
            <wp:docPr id="30" name="Рисунок 30" descr="D:\Загрузки\УП-ВрачРасписание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Загрузки\УП-ВрачРасписание.drawio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12 – Макет </w:t>
      </w:r>
      <w:r w:rsidR="00D4143E">
        <w:t>страницы расписания у врача</w:t>
      </w:r>
    </w:p>
    <w:p w:rsidR="00A407F7" w:rsidRDefault="00D4143E">
      <w:r>
        <w:t>Информационная система ветеринарной клиники должна отображать страницу текущего при</w:t>
      </w:r>
      <w:r w:rsidR="00AF6FC0">
        <w:t>ема у врача, представленную</w:t>
      </w:r>
      <w:r>
        <w:t xml:space="preserve"> на рисунке 1</w:t>
      </w:r>
      <w:r w:rsidR="006B3F10">
        <w:t>3</w:t>
      </w:r>
      <w:r w:rsidR="00AF6FC0">
        <w:t>. Страница текущего приема должна</w:t>
      </w:r>
      <w:r>
        <w:t xml:space="preserve"> содержать</w:t>
      </w:r>
      <w:r w:rsidR="00602599">
        <w:t>: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со временем приема – элемент на рисунке под номером 1;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со списком оказанных услуг и выданных направлений – элемент на рисунке под номером 2;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«Завершить прием» – элемент на рисунке под номером 3;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медицинской карты питомца – элемент на рисунке под номером 4;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«Редактировать» – элемент на рисунке под номером 5;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поисковую строку для поиска карты по номеру телефона владельца – элемент на рисунке под номером 6;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поиска – элемент на рисунке под номером 7. </w:t>
      </w:r>
    </w:p>
    <w:p w:rsidR="00A407F7" w:rsidRDefault="00D4143E" w:rsidP="00D4143E">
      <w:pPr>
        <w:ind w:firstLine="0"/>
      </w:pPr>
      <w:r>
        <w:rPr>
          <w:noProof/>
        </w:rPr>
        <w:lastRenderedPageBreak/>
        <w:drawing>
          <wp:inline distT="0" distB="0" distL="0" distR="0" wp14:anchorId="3BA28DE3" wp14:editId="662A0997">
            <wp:extent cx="5964555" cy="3068955"/>
            <wp:effectExtent l="0" t="0" r="0" b="0"/>
            <wp:docPr id="31" name="Рисунок 31" descr="D:\Загрузки\УП-ВрачТекущийПрием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Загрузки\УП-ВрачТекущийПрием.drawio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13 – Макет </w:t>
      </w:r>
      <w:r w:rsidR="00D4143E">
        <w:t>страницы текущего приема у врача</w:t>
      </w:r>
    </w:p>
    <w:p w:rsidR="00A407F7" w:rsidRDefault="00D4143E">
      <w:r>
        <w:t xml:space="preserve">Информационная система ветеринарной клиники должна отображать </w:t>
      </w:r>
      <w:r w:rsidR="006B3F10">
        <w:t>страницу</w:t>
      </w:r>
      <w:r>
        <w:t xml:space="preserve"> шаб</w:t>
      </w:r>
      <w:r w:rsidR="005E1294">
        <w:t>лона направления, представленную</w:t>
      </w:r>
      <w:r>
        <w:t xml:space="preserve"> на рисунке 1</w:t>
      </w:r>
      <w:r w:rsidR="006B3F10">
        <w:t>4</w:t>
      </w:r>
      <w:r>
        <w:t xml:space="preserve">. </w:t>
      </w:r>
      <w:r w:rsidR="005E1294">
        <w:t>Страница</w:t>
      </w:r>
      <w:r>
        <w:t xml:space="preserve"> шаблона н</w:t>
      </w:r>
      <w:r w:rsidR="005E1294">
        <w:t>аправления должна</w:t>
      </w:r>
      <w:r>
        <w:t xml:space="preserve"> содержать</w:t>
      </w:r>
      <w:r w:rsidR="00602599">
        <w:t>: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«Назначенные препараты и средства» с полями для указания названия, формы выпуска, дозировки, способа применения, кратности, курса приема и особых указаний – элемент на рисунке под номером 1;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разделительную линию – элемент на рисунке под номером 2;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«Дополнительные рекомендации врача» и поле для подписи лечащего врача – элемент на рисунке под номером 3;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«Добавить препарат» – элемент на рисунке под номером 4;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>кнопку «Распечатать» – элемент на рисунке под номером 5.</w:t>
      </w:r>
    </w:p>
    <w:p w:rsidR="00A407F7" w:rsidRDefault="00D4143E" w:rsidP="00D4143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BED4AC" wp14:editId="34F1BD20">
            <wp:extent cx="5735955" cy="3068955"/>
            <wp:effectExtent l="0" t="0" r="0" b="0"/>
            <wp:docPr id="32" name="Рисунок 32" descr="D:\Загрузки\УП-ВрачНаправ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Загрузки\УП-ВрачНаправ.drawio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14 – Макет </w:t>
      </w:r>
      <w:r w:rsidR="006B3F10">
        <w:t>страницы шаблона направления</w:t>
      </w:r>
    </w:p>
    <w:p w:rsidR="00A407F7" w:rsidRDefault="00EA08E0">
      <w:r>
        <w:t>Информационная система ветеринарной клиники должна отображать страницу поиска питомца для экстренного приема</w:t>
      </w:r>
      <w:r w:rsidR="007C71DE">
        <w:t>, представленную</w:t>
      </w:r>
      <w:r>
        <w:t xml:space="preserve"> на рисунке 15. </w:t>
      </w:r>
      <w:r w:rsidR="007C71DE">
        <w:t>Страница шаблона направления должна</w:t>
      </w:r>
      <w:r>
        <w:t xml:space="preserve"> содержать</w:t>
      </w:r>
      <w:r w:rsidR="00602599">
        <w:t>: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«Номер телефона владельца» – элемент на рисунке под номером 1;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возврата назад – элемент на рисунке под номером 2;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список зарегистрированных на владельца животных (включая полосу прокрутки) – элемент на рисунке под номером 3;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«Выбрать» – элемент на рисунке под номером 4;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>кнопку «Добавить» – элемент на рисунке под номером 5.</w:t>
      </w:r>
    </w:p>
    <w:p w:rsidR="00A407F7" w:rsidRDefault="00EA08E0" w:rsidP="00EA08E0">
      <w:pPr>
        <w:pStyle w:val="afd"/>
        <w:jc w:val="center"/>
      </w:pPr>
      <w:r>
        <w:rPr>
          <w:noProof/>
        </w:rPr>
        <w:drawing>
          <wp:inline distT="0" distB="0" distL="0" distR="0" wp14:anchorId="38F14B2B" wp14:editId="1BDD8298">
            <wp:extent cx="2500746" cy="2055893"/>
            <wp:effectExtent l="0" t="0" r="0" b="1905"/>
            <wp:docPr id="34" name="Рисунок 34" descr="D:\Загрузки\УП-ВрачЭксПриемПоискПитомца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Загрузки\УП-ВрачЭксПриемПоискПитомца.drawio(2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21" cy="207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 w:rsidRPr="00426DCA">
        <w:t xml:space="preserve">Рисунок 15 – Макет </w:t>
      </w:r>
      <w:r w:rsidR="00021C8B">
        <w:t>страницы поиска питомца для экстренного приема</w:t>
      </w:r>
    </w:p>
    <w:p w:rsidR="00A407F7" w:rsidRDefault="00021C8B">
      <w:r>
        <w:lastRenderedPageBreak/>
        <w:t>Информационная система ветеринарной клиники должна отображать страницу дежурного врача, пр</w:t>
      </w:r>
      <w:r w:rsidR="007C71DE">
        <w:t>едставленную</w:t>
      </w:r>
      <w:r>
        <w:t xml:space="preserve"> на рисунке 16. </w:t>
      </w:r>
      <w:r w:rsidR="007C71DE">
        <w:t>Страница дежурного врача должна</w:t>
      </w:r>
      <w:r>
        <w:t xml:space="preserve"> содержать</w:t>
      </w:r>
      <w:r w:rsidR="00602599">
        <w:t>:</w:t>
      </w:r>
    </w:p>
    <w:p w:rsidR="00A407F7" w:rsidRDefault="00021C8B">
      <w:pPr>
        <w:pStyle w:val="a4"/>
      </w:pPr>
      <w:r>
        <w:t>информационный блок с методикой приема пациентов в экстренных случаях – элемент на рисунке под номером 1</w:t>
      </w:r>
      <w:r w:rsidR="00602599">
        <w:t>.</w:t>
      </w:r>
    </w:p>
    <w:p w:rsidR="00A407F7" w:rsidRDefault="00021C8B" w:rsidP="00021C8B">
      <w:pPr>
        <w:ind w:firstLine="0"/>
        <w:jc w:val="center"/>
      </w:pPr>
      <w:r>
        <w:rPr>
          <w:noProof/>
        </w:rPr>
        <w:drawing>
          <wp:inline distT="0" distB="0" distL="0" distR="0" wp14:anchorId="1BE7D01F" wp14:editId="2727F301">
            <wp:extent cx="5735955" cy="3068955"/>
            <wp:effectExtent l="0" t="0" r="0" b="0"/>
            <wp:docPr id="35" name="Рисунок 35" descr="D:\Загрузки\УП-Дежурный врач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Загрузки\УП-Дежурный врач.drawio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16 – Макет </w:t>
      </w:r>
      <w:r w:rsidR="00021C8B">
        <w:t>страницы «Дежурный врач»</w:t>
      </w:r>
    </w:p>
    <w:p w:rsidR="00A407F7" w:rsidRDefault="00021C8B">
      <w:r>
        <w:t>Информационная система ветеринарной клиники должна отображать экран составления расписания у администратора</w:t>
      </w:r>
      <w:r w:rsidR="007C71DE">
        <w:t>, представленную</w:t>
      </w:r>
      <w:r>
        <w:t xml:space="preserve"> на рисунке 17. </w:t>
      </w:r>
      <w:r w:rsidR="00E45D62">
        <w:t>Страница составления расписания должна</w:t>
      </w:r>
      <w:r>
        <w:t xml:space="preserve"> содержать</w:t>
      </w:r>
      <w:r w:rsidR="00602599">
        <w:t>: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«Составление расписания» – элемент на рисунке под номером 1;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«Сотрудники» – элемент на рисунке под номером 2;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«Отчеты» – элемент на рисунке под номером 3; </w:t>
      </w:r>
    </w:p>
    <w:p w:rsidR="00391D47" w:rsidRDefault="00391D47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«Прайс-лист» – элемент на рисунке под номером 4;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«Время работы» – </w:t>
      </w:r>
      <w:r w:rsidR="00391D47">
        <w:t>элемент на рисунке под номером 5</w:t>
      </w:r>
      <w:r>
        <w:t xml:space="preserve">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список врачей с оказываемыми ими услугами и процедурами – элемент на рисунке под номером 6;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кликабельный</w:t>
      </w:r>
      <w:proofErr w:type="spellEnd"/>
      <w:r>
        <w:t xml:space="preserve"> календарь для выбора конкретного дня – элемент на рисунке под номером 7;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«Назначить дежурного врача» – элемент на рисунке под номером 8;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>кнопку «Сохранить» – элемент на рисунке под номером 9.</w:t>
      </w:r>
    </w:p>
    <w:p w:rsidR="00021C8B" w:rsidRDefault="00391D47" w:rsidP="00DF3856">
      <w:pPr>
        <w:pStyle w:val="a4"/>
        <w:numPr>
          <w:ilvl w:val="0"/>
          <w:numId w:val="7"/>
        </w:numPr>
        <w:ind w:left="0" w:firstLine="851"/>
      </w:pPr>
      <w:r>
        <w:t>блок отображения месяца – элемент на рисунке под номером 10;</w:t>
      </w:r>
    </w:p>
    <w:p w:rsidR="00A407F7" w:rsidRDefault="00391D47" w:rsidP="00391D47">
      <w:pPr>
        <w:pStyle w:val="afd"/>
        <w:jc w:val="center"/>
      </w:pPr>
      <w:r>
        <w:rPr>
          <w:noProof/>
        </w:rPr>
        <w:lastRenderedPageBreak/>
        <w:drawing>
          <wp:inline distT="0" distB="0" distL="0" distR="0" wp14:anchorId="42A23A9D" wp14:editId="64AF7D4A">
            <wp:extent cx="5547360" cy="3208020"/>
            <wp:effectExtent l="0" t="0" r="0" b="0"/>
            <wp:docPr id="6" name="Рисунок 6" descr="D:\Загрузки\УП-АдминСоставлениеРаспис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УП-АдминСоставлениеРасписания.drawio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021C8B">
      <w:pPr>
        <w:pStyle w:val="a9"/>
      </w:pPr>
      <w:r>
        <w:t>Рисунок 17 – Макет страницы составления расписания у администратора</w:t>
      </w:r>
    </w:p>
    <w:p w:rsidR="00A407F7" w:rsidRDefault="008C131E">
      <w:r>
        <w:t>Информационная система ветеринарной клиники должна отображать страницу сотрудников у администратора</w:t>
      </w:r>
      <w:r w:rsidR="007C71DE">
        <w:t>, представленную</w:t>
      </w:r>
      <w:r>
        <w:t xml:space="preserve"> на рисунке 18. </w:t>
      </w:r>
      <w:r w:rsidR="00E45D62">
        <w:t>Страница сотрудников должна</w:t>
      </w:r>
      <w:r>
        <w:t xml:space="preserve"> содержать</w:t>
      </w:r>
      <w:r w:rsidR="00602599">
        <w:t>: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 xml:space="preserve">таблицу «Список сотрудников» – элемент на рисунке под номером 1; 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«Добавить» – элемент на рисунке под номером 2; 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«Редактировать» – элемент на рисунке под номером 3; 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>кнопку «Удалить» – э</w:t>
      </w:r>
      <w:r w:rsidR="003171D7">
        <w:t>лемент на рисунке под номером 4;</w:t>
      </w:r>
      <w:r>
        <w:t xml:space="preserve"> </w:t>
      </w:r>
    </w:p>
    <w:p w:rsidR="003171D7" w:rsidRPr="003171D7" w:rsidRDefault="003171D7" w:rsidP="003171D7">
      <w:pPr>
        <w:pStyle w:val="a4"/>
        <w:numPr>
          <w:ilvl w:val="0"/>
          <w:numId w:val="7"/>
        </w:numPr>
        <w:ind w:left="0" w:firstLine="851"/>
      </w:pPr>
      <w:r w:rsidRPr="003171D7">
        <w:t xml:space="preserve">строку поиска – элемент на рисунке под номером 5; </w:t>
      </w:r>
    </w:p>
    <w:p w:rsidR="003171D7" w:rsidRDefault="003171D7" w:rsidP="003171D7">
      <w:pPr>
        <w:pStyle w:val="a4"/>
        <w:numPr>
          <w:ilvl w:val="0"/>
          <w:numId w:val="7"/>
        </w:numPr>
        <w:ind w:left="0" w:firstLine="851"/>
      </w:pPr>
      <w:r w:rsidRPr="003171D7">
        <w:t>кнопку «Поиск» – элемент на рисунке под номером 6.</w:t>
      </w:r>
    </w:p>
    <w:p w:rsidR="00A407F7" w:rsidRPr="003171D7" w:rsidRDefault="00BD3D5F" w:rsidP="00BD3D5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D3D5F">
        <w:rPr>
          <w:noProof/>
        </w:rPr>
        <w:lastRenderedPageBreak/>
        <w:drawing>
          <wp:inline distT="0" distB="0" distL="0" distR="0">
            <wp:extent cx="5547360" cy="3063240"/>
            <wp:effectExtent l="0" t="0" r="0" b="3810"/>
            <wp:docPr id="10" name="Рисунок 10" descr="D:\Загрузки\УП-АдминСотрудники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УП-АдминСотрудники.drawio(2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18 – Макет </w:t>
      </w:r>
      <w:r w:rsidR="008C131E">
        <w:t>страницы сотрудников у администратора</w:t>
      </w:r>
    </w:p>
    <w:p w:rsidR="00A407F7" w:rsidRDefault="00E45D62">
      <w:r>
        <w:t>Информационная система ветеринарной клиники должна отображать страницу назначения</w:t>
      </w:r>
      <w:r w:rsidR="007C71DE">
        <w:t xml:space="preserve"> дежурного врача, представленную</w:t>
      </w:r>
      <w:r>
        <w:t xml:space="preserve"> на рисунке 19. Страница назначения дежурного врача должна содержать</w:t>
      </w:r>
      <w:r w:rsidR="00602599">
        <w:t>: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возврата назад – элемент на рисунке под номером 1; 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2; 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календарь – элемент на рисунке под номером 3; 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выбранным врачом – элемент на рисунке под номером 4; </w:t>
      </w:r>
    </w:p>
    <w:p w:rsidR="00A407F7" w:rsidRDefault="00E45D62" w:rsidP="00DF3856">
      <w:pPr>
        <w:pStyle w:val="a4"/>
        <w:numPr>
          <w:ilvl w:val="0"/>
          <w:numId w:val="7"/>
        </w:numPr>
        <w:ind w:left="0" w:firstLine="851"/>
      </w:pPr>
      <w:r>
        <w:t>кнопку «Сохранить» – элемент на рисунке под номером 5.</w:t>
      </w:r>
    </w:p>
    <w:p w:rsidR="00A407F7" w:rsidRDefault="00E45D62" w:rsidP="00E45D6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690629" wp14:editId="501E27DD">
            <wp:extent cx="5541645" cy="3068955"/>
            <wp:effectExtent l="0" t="0" r="1905" b="0"/>
            <wp:docPr id="38" name="Рисунок 38" descr="D:\Загрузки\УП-АдминДежурныйВрач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Загрузки\УП-АдминДежурныйВрач.drawio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19 – Макет </w:t>
      </w:r>
      <w:r w:rsidR="00E45D62">
        <w:t>страницы назначения дежурного врача</w:t>
      </w:r>
    </w:p>
    <w:p w:rsidR="00A407F7" w:rsidRDefault="00975B49">
      <w:r>
        <w:t>Информационная система ветеринарной клиники должна отображать страницу отчетов, представленную на рисунке 20. Страница отчетов должна содержать</w:t>
      </w:r>
      <w:r w:rsidR="00602599">
        <w:t>:</w:t>
      </w:r>
    </w:p>
    <w:p w:rsidR="00975B49" w:rsidRDefault="00975B49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1; </w:t>
      </w:r>
    </w:p>
    <w:p w:rsidR="00975B49" w:rsidRDefault="00975B49" w:rsidP="00DF3856">
      <w:pPr>
        <w:pStyle w:val="a4"/>
        <w:numPr>
          <w:ilvl w:val="0"/>
          <w:numId w:val="7"/>
        </w:numPr>
        <w:ind w:left="0" w:firstLine="851"/>
      </w:pPr>
      <w:r>
        <w:t xml:space="preserve">шаблон отчета, содержащий таблицу с указанными под выбранный вид отчета данными – элемент на рисунке под номером 2; </w:t>
      </w:r>
    </w:p>
    <w:p w:rsidR="00975B49" w:rsidRDefault="00BD3D5F" w:rsidP="00DF3856">
      <w:pPr>
        <w:pStyle w:val="a4"/>
        <w:numPr>
          <w:ilvl w:val="0"/>
          <w:numId w:val="7"/>
        </w:numPr>
        <w:ind w:left="0" w:firstLine="851"/>
      </w:pPr>
      <w:r>
        <w:t>кнопку</w:t>
      </w:r>
      <w:r w:rsidR="00975B49">
        <w:t xml:space="preserve"> «Сформир</w:t>
      </w:r>
      <w:r>
        <w:t>овать отчет по сотрудникам (</w:t>
      </w:r>
      <w:r w:rsidR="00975B49">
        <w:t>часы работ</w:t>
      </w:r>
      <w:r>
        <w:t>, количество приемов</w:t>
      </w:r>
      <w:r w:rsidR="00975B49">
        <w:t xml:space="preserve">)» – элемент на рисунке под номером 3; </w:t>
      </w:r>
    </w:p>
    <w:p w:rsidR="00975B49" w:rsidRDefault="00BD3D5F" w:rsidP="00DF3856">
      <w:pPr>
        <w:pStyle w:val="a4"/>
        <w:numPr>
          <w:ilvl w:val="0"/>
          <w:numId w:val="7"/>
        </w:numPr>
        <w:ind w:left="0" w:firstLine="851"/>
      </w:pPr>
      <w:r>
        <w:t>кнопку</w:t>
      </w:r>
      <w:bookmarkStart w:id="18" w:name="_GoBack"/>
      <w:bookmarkEnd w:id="18"/>
      <w:r w:rsidR="00975B49">
        <w:t xml:space="preserve"> «Сформировать отчет по посетителям и прибыли» – элемент на рисунке под номером 4; </w:t>
      </w:r>
    </w:p>
    <w:p w:rsidR="00A407F7" w:rsidRDefault="00975B49" w:rsidP="00DF3856">
      <w:pPr>
        <w:pStyle w:val="a4"/>
        <w:numPr>
          <w:ilvl w:val="0"/>
          <w:numId w:val="7"/>
        </w:numPr>
        <w:ind w:left="0" w:firstLine="851"/>
      </w:pPr>
      <w:r>
        <w:t>кнопку «Сформировать» – элемент на рисунке под номером 5.</w:t>
      </w:r>
    </w:p>
    <w:p w:rsidR="00A407F7" w:rsidRPr="00BD3D5F" w:rsidRDefault="00BD3D5F" w:rsidP="00BD3D5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D3D5F">
        <w:rPr>
          <w:noProof/>
        </w:rPr>
        <w:lastRenderedPageBreak/>
        <w:drawing>
          <wp:inline distT="0" distB="0" distL="0" distR="0">
            <wp:extent cx="5547360" cy="3063240"/>
            <wp:effectExtent l="0" t="0" r="0" b="3810"/>
            <wp:docPr id="11" name="Рисунок 11" descr="D:\Загрузки\УП-АдминОтчеты.draw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Загрузки\УП-АдминОтчеты.drawio(3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20 – Макет </w:t>
      </w:r>
      <w:r w:rsidR="00975B49">
        <w:t>страницы отчетов</w:t>
      </w:r>
    </w:p>
    <w:p w:rsidR="00A45387" w:rsidRDefault="00A45387" w:rsidP="00A45387">
      <w:r>
        <w:t xml:space="preserve">Информационная система ветеринарной клиники должна отображать страницу прайс-листа у администратора, представленную на рисунке 21. Страница </w:t>
      </w:r>
      <w:r w:rsidR="00232969">
        <w:t>прайс-листа</w:t>
      </w:r>
      <w:r>
        <w:t xml:space="preserve"> должна содержать:</w:t>
      </w:r>
    </w:p>
    <w:p w:rsidR="00A45387" w:rsidRP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>таблицу «Прайс-лист услуг»</w:t>
      </w:r>
      <w:r w:rsidR="00232969">
        <w:t xml:space="preserve"> </w:t>
      </w:r>
      <w:r w:rsidRPr="00A45387">
        <w:t xml:space="preserve">– элемент на рисунке под номером 1; </w:t>
      </w:r>
    </w:p>
    <w:p w:rsidR="00A45387" w:rsidRP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 xml:space="preserve">кнопку «Добавить» – элемент на рисунке под номером 2; </w:t>
      </w:r>
    </w:p>
    <w:p w:rsidR="00A45387" w:rsidRP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 xml:space="preserve">кнопку «Редактировать» – элемент на рисунке под номером 3; </w:t>
      </w:r>
    </w:p>
    <w:p w:rsid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>кнопку «Удалить» – э</w:t>
      </w:r>
      <w:r w:rsidR="00BD3D5F">
        <w:t>лемент на рисунке под номером 4;</w:t>
      </w:r>
    </w:p>
    <w:p w:rsidR="00BD3D5F" w:rsidRDefault="00BD3D5F" w:rsidP="00BD3D5F">
      <w:pPr>
        <w:pStyle w:val="a4"/>
        <w:numPr>
          <w:ilvl w:val="0"/>
          <w:numId w:val="7"/>
        </w:numPr>
        <w:ind w:left="0" w:firstLine="851"/>
      </w:pPr>
      <w:r>
        <w:t>поле «Строка для поиска» – элемент на рисунке под номером 5;</w:t>
      </w:r>
    </w:p>
    <w:p w:rsidR="00BD3D5F" w:rsidRPr="00BD3D5F" w:rsidRDefault="00BD3D5F" w:rsidP="00BD3D5F">
      <w:pPr>
        <w:pStyle w:val="a4"/>
        <w:numPr>
          <w:ilvl w:val="0"/>
          <w:numId w:val="7"/>
        </w:numPr>
        <w:ind w:left="0" w:firstLine="851"/>
      </w:pPr>
      <w:r>
        <w:t xml:space="preserve">кнопку </w:t>
      </w:r>
      <w:r>
        <w:t>«Поиск» – элемент на рисунке под номером 6.</w:t>
      </w:r>
    </w:p>
    <w:p w:rsidR="00A45387" w:rsidRPr="00BD3D5F" w:rsidRDefault="00BD3D5F" w:rsidP="00BD3D5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D3D5F">
        <w:rPr>
          <w:noProof/>
        </w:rPr>
        <w:lastRenderedPageBreak/>
        <w:drawing>
          <wp:inline distT="0" distB="0" distL="0" distR="0">
            <wp:extent cx="5703462" cy="3246120"/>
            <wp:effectExtent l="0" t="0" r="0" b="0"/>
            <wp:docPr id="12" name="Рисунок 12" descr="D:\Загрузки\УП-Админ-Прайс-лист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УП-Админ-Прайс-лист.drawio(1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53" cy="326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87" w:rsidRPr="00A45387" w:rsidRDefault="00A45387" w:rsidP="00A45387">
      <w:pPr>
        <w:pStyle w:val="a9"/>
      </w:pPr>
      <w:r>
        <w:t>Рисунок 21 – Макет страницы прайс-листа у администратора</w:t>
      </w:r>
    </w:p>
    <w:p w:rsidR="00A407F7" w:rsidRPr="00F76D48" w:rsidRDefault="00602599">
      <w:pPr>
        <w:pStyle w:val="2"/>
      </w:pPr>
      <w:bookmarkStart w:id="19" w:name="_Toc241601917"/>
      <w:r w:rsidRPr="00F76D48">
        <w:t>Требования к функциям</w:t>
      </w:r>
      <w:bookmarkEnd w:id="19"/>
    </w:p>
    <w:p w:rsidR="00A407F7" w:rsidRPr="00351A6B" w:rsidRDefault="00351A6B" w:rsidP="00351A6B">
      <w:pPr>
        <w:spacing w:after="160"/>
      </w:pPr>
      <w:r>
        <w:rPr>
          <w:rFonts w:eastAsia="Times New Roman" w:cs="Times New Roman"/>
          <w:szCs w:val="24"/>
        </w:rPr>
        <w:t xml:space="preserve">Данная разработка должна предусматривать реализацию функций, приведенных ниже. Полная формулировка каждого требования, источник, обоснование, приоритет по методу </w:t>
      </w:r>
      <w:proofErr w:type="spellStart"/>
      <w:r>
        <w:rPr>
          <w:rFonts w:eastAsia="Times New Roman" w:cs="Times New Roman"/>
          <w:szCs w:val="24"/>
        </w:rPr>
        <w:t>MoSCoW</w:t>
      </w:r>
      <w:proofErr w:type="spellEnd"/>
      <w:r>
        <w:rPr>
          <w:rFonts w:eastAsia="Times New Roman" w:cs="Times New Roman"/>
          <w:szCs w:val="24"/>
        </w:rPr>
        <w:t xml:space="preserve"> и критерий верификации приведены в документе «Классификация и формализация требований».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регистрация и авторизация пользователей (FR-01);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главная страница, экстренный приём и список врачей (FR-02);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прайс-лист и каталог услуг (FR-03);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запись на приём с выбором врача и времени (FR-04);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отмена и перенос записи клиентом (FR-05);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ведение карт питомцев клиентом (FR-06); электронная медицинская карта животного (FR-07);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поиск и открытие карты пациента (FR-08);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личный кабинет владельца животного (FR-09);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расписание врача (FR-10);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управление расписанием администратором (FR-11);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фиксация диагноза, назначений и направления (FR-12);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завершение приёма и расчёт стоимости (FR-13);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уведомления и напоминания по </w:t>
      </w:r>
      <w:proofErr w:type="spellStart"/>
      <w:r w:rsidRPr="00351A6B">
        <w:t>email</w:t>
      </w:r>
      <w:proofErr w:type="spellEnd"/>
      <w:r w:rsidRPr="00351A6B">
        <w:t xml:space="preserve"> (FR-14);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lastRenderedPageBreak/>
        <w:t xml:space="preserve">регистрация клиентов и ручная запись администратором (FR-15);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экстренный приём без предварительной записи (FR-16);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управление сотрудниками (FR-17);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учёт остатков медикаментов на складе (FR-18);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контроль остатков препаратов при назначении (FR-19); </w:t>
      </w:r>
    </w:p>
    <w:p w:rsidR="00A407F7" w:rsidRP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>отчёты и аналитика клиники (FR-20).</w:t>
      </w:r>
    </w:p>
    <w:p w:rsidR="00A407F7" w:rsidRDefault="00602599">
      <w:pPr>
        <w:pStyle w:val="2"/>
      </w:pPr>
      <w:bookmarkStart w:id="20" w:name="_Toc241601918"/>
      <w:r>
        <w:t>Требования к видам обеспечения</w:t>
      </w:r>
      <w:bookmarkEnd w:id="20"/>
    </w:p>
    <w:p w:rsidR="00A407F7" w:rsidRDefault="00602599">
      <w:r>
        <w:t>Данный раздел настоящего технического задания содержит основные требования к видам обеспечения.</w:t>
      </w:r>
    </w:p>
    <w:p w:rsidR="00A407F7" w:rsidRDefault="00602599">
      <w:pPr>
        <w:pStyle w:val="3"/>
      </w:pPr>
      <w:bookmarkStart w:id="21" w:name="_Toc241601919"/>
      <w:r>
        <w:t>Требования к математическому обеспечению</w:t>
      </w:r>
      <w:bookmarkEnd w:id="21"/>
    </w:p>
    <w:p w:rsidR="00A407F7" w:rsidRDefault="00C85FBA" w:rsidP="00F069B1">
      <w:r>
        <w:t xml:space="preserve">Требования к математическому обеспечению </w:t>
      </w:r>
      <w:r w:rsidR="00F069B1">
        <w:t>не предъявляются.</w:t>
      </w:r>
    </w:p>
    <w:p w:rsidR="00A407F7" w:rsidRDefault="00602599">
      <w:pPr>
        <w:pStyle w:val="3"/>
      </w:pPr>
      <w:bookmarkStart w:id="22" w:name="_Toc241601920"/>
      <w:r>
        <w:t>Требования к информационному обеспечению</w:t>
      </w:r>
      <w:bookmarkEnd w:id="22"/>
    </w:p>
    <w:p w:rsidR="00A407F7" w:rsidRDefault="00602599">
      <w:r>
        <w:t>Данный раздел настоящего технического задания содержит основные требования к информационному обеспечению.</w:t>
      </w:r>
    </w:p>
    <w:p w:rsidR="00A407F7" w:rsidRDefault="00602599">
      <w:pPr>
        <w:pStyle w:val="4"/>
      </w:pPr>
      <w:bookmarkStart w:id="23" w:name="_Toc241601921"/>
      <w:r>
        <w:t>Требования к структуре данных</w:t>
      </w:r>
      <w:bookmarkEnd w:id="23"/>
    </w:p>
    <w:p w:rsidR="00A407F7" w:rsidRDefault="00176460">
      <w:r>
        <w:t xml:space="preserve">База данных информационной системы ветеринарной клиники должна быть развернута на выделенном виртуальном сервере на основе официального образа </w:t>
      </w:r>
      <w:proofErr w:type="spellStart"/>
      <w:r>
        <w:t>MySQL</w:t>
      </w:r>
      <w:proofErr w:type="spellEnd"/>
      <w:r>
        <w:t xml:space="preserve"> (версия 8.0 или выше). Структура БД должна обеспечивать целостность связей между клиентами (владельцами), питомцами, сотрудниками (врачами и администраторами), записями на прием, медицинскими картами, прайс-листом услуг и расписанием</w:t>
      </w:r>
      <w:r w:rsidR="00602599">
        <w:t>.</w:t>
      </w:r>
    </w:p>
    <w:p w:rsidR="00A407F7" w:rsidRDefault="00602599">
      <w:r>
        <w:t>База данных должна обеспечивать хранение следующих групп сведений: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Учетные данные пользователей и клиентов: идентификатор, номер телефона, логин, пароль, фамилия, имя, отчество, дата регистрации.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питомцах: идентификатор, владелец, кличка (имя), дата рождения, вес, порода, пол, репродуктивный статус, контактные данные владельца, данные о прививках и перенесенных заболеваниях.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записях на прием: идентификатор приема, клиент, питомец, дата и время приема, назначенный врач, тип приема (плановый или экстренный), текущий статус заказа/приема (назначен, завершен, отменен).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lastRenderedPageBreak/>
        <w:t>Сведения об услугах и прайс-листе: идентификатор услуги, наименование, количество процедур и стоимость.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медицинских картах и истории приемов: дата приема, диагноз, назначенные препараты и средства (наименование, форма выпуска, дозировка, способ применения, кратность, курс приема, особые указания), дополнительные рекомендации врача и подпись лечащего врача.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сотрудниках: идентификатор, имя, фамилия, отчество, логин, пароль, стаж, должность, заработная плата, контактные данные и роль в системе.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расписании и дежурствах: график работы врачей, рабочее время, дежурные недели и назначенные дежурные врачи по дням месяца.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финансовых расчетах и отчетах: сформированная аналитика по сотрудникам, а также по посетителям и финансовой прибыли клиники.</w:t>
      </w:r>
    </w:p>
    <w:p w:rsidR="00176460" w:rsidRDefault="00176460" w:rsidP="00176460">
      <w:r>
        <w:t>Сведения о записях на прием, медицинских картах пациентов, финансовых расчетах и оказанных услугах должны храниться в течение срока, установленного владельцем системы и применимыми требованиями к учету. История изменения критически важных сведений (медицинских карт, расписания, данных сотрудников) должна сохраняться с указанием даты и времени операции и пользователя, выполнившего изменение.</w:t>
      </w:r>
    </w:p>
    <w:p w:rsidR="00176460" w:rsidRDefault="00176460" w:rsidP="00176460">
      <w:r>
        <w:t>Для часто используемых справочных данных (прайс-листа услуг, расписания врачей) допускается применение отдельного средства кэширования. Утрата кэшированных данных не должна приводить к потере медицинских карт, сведений о клиентах и питомцах, записей на прием или другой основной информации. Кэш должен автоматически очищаться по истечении установленного срока хранения.</w:t>
      </w:r>
    </w:p>
    <w:p w:rsidR="001B4C43" w:rsidRPr="00F76D48" w:rsidRDefault="00E37A67">
      <w:r w:rsidRPr="00F76D48">
        <w:t>.</w:t>
      </w:r>
    </w:p>
    <w:p w:rsidR="00A407F7" w:rsidRPr="00DE479D" w:rsidRDefault="00602599">
      <w:pPr>
        <w:pStyle w:val="4"/>
      </w:pPr>
      <w:bookmarkStart w:id="24" w:name="_Toc241601922"/>
      <w:r w:rsidRPr="00DE479D">
        <w:t>Требования к контролю, хранению, обновлению и восстановлению данных</w:t>
      </w:r>
      <w:bookmarkEnd w:id="24"/>
    </w:p>
    <w:p w:rsidR="00A407F7" w:rsidRPr="00DE479D" w:rsidRDefault="00602599">
      <w:r w:rsidRPr="00DE479D">
        <w:t>К контролю, хранению, обновлению и восстановлению данных предъявляются следующие требования: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резервное копирование базы данных должно выполняться не реже одного раза в сутки; </w:t>
      </w:r>
    </w:p>
    <w:p w:rsidR="0086724C" w:rsidRPr="00DE479D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>восстановление данных из резервной копии должно быть возможно без потери данных о заказах, оплата по которым подтверждена не позднее чем за 24 часа до аварии.</w:t>
      </w:r>
    </w:p>
    <w:p w:rsidR="00A407F7" w:rsidRDefault="00602599">
      <w:pPr>
        <w:pStyle w:val="4"/>
      </w:pPr>
      <w:bookmarkStart w:id="25" w:name="_Toc241601923"/>
      <w:r>
        <w:t>Требования к входным данным</w:t>
      </w:r>
      <w:bookmarkEnd w:id="25"/>
    </w:p>
    <w:p w:rsidR="00A407F7" w:rsidRDefault="00602599">
      <w:r>
        <w:t>Система может ожидать от пользователя следующие входные данные: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>регистрационные данные пользователей;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параметры питомца, вносимые посетителем в картах питомцев; 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lastRenderedPageBreak/>
        <w:t xml:space="preserve">данные о сотрудниках, вносимые администратором; 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данные о рекомендациях и назначениях, вносимые врачом. </w:t>
      </w:r>
    </w:p>
    <w:p w:rsidR="00A407F7" w:rsidRDefault="0086724C" w:rsidP="00DF3856">
      <w:r w:rsidRPr="00815CC0">
        <w:t>Входные данные должны проходить проверку на корректность формата перед сохранением в базе данных.</w:t>
      </w:r>
      <w:r>
        <w:t xml:space="preserve"> При вводе данных, не соответствующих указанным ограничениям, система должна отображать сообщение об ошибке и не выполнять соответствующую операцию.</w:t>
      </w:r>
    </w:p>
    <w:p w:rsidR="00A407F7" w:rsidRPr="00F76D48" w:rsidRDefault="00602599">
      <w:pPr>
        <w:pStyle w:val="3"/>
      </w:pPr>
      <w:bookmarkStart w:id="26" w:name="_Toc241601924"/>
      <w:r w:rsidRPr="00F76D48">
        <w:t>Требования к лингвистическому обеспечению</w:t>
      </w:r>
      <w:bookmarkEnd w:id="26"/>
    </w:p>
    <w:p w:rsidR="00A407F7" w:rsidRDefault="0086724C" w:rsidP="0086724C">
      <w:r>
        <w:rPr>
          <w:rFonts w:eastAsia="Times New Roman" w:cs="Times New Roman"/>
          <w:szCs w:val="24"/>
        </w:rPr>
        <w:t>Информационная система должна включать в себя русскую локализацию без возможности переключения на другие языки.</w:t>
      </w:r>
    </w:p>
    <w:p w:rsidR="00A407F7" w:rsidRPr="00F76D48" w:rsidRDefault="00602599">
      <w:pPr>
        <w:pStyle w:val="3"/>
      </w:pPr>
      <w:bookmarkStart w:id="27" w:name="_Toc241601925"/>
      <w:r w:rsidRPr="00F76D48">
        <w:t>Требования к программному обеспечению</w:t>
      </w:r>
      <w:bookmarkEnd w:id="27"/>
    </w:p>
    <w:p w:rsidR="00A407F7" w:rsidRDefault="00602599">
      <w:r>
        <w:t>К программному обеспечению системы предъявляются следующие требования: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 xml:space="preserve">серверная часть приложения и база данных </w:t>
      </w:r>
      <w:proofErr w:type="spellStart"/>
      <w:r>
        <w:t>MySQL</w:t>
      </w:r>
      <w:proofErr w:type="spellEnd"/>
      <w:r>
        <w:t xml:space="preserve"> должны разворачиваться в отдельных </w:t>
      </w:r>
      <w:proofErr w:type="spellStart"/>
      <w:r>
        <w:t>Docker</w:t>
      </w:r>
      <w:proofErr w:type="spellEnd"/>
      <w:r>
        <w:t>-контейнерах, что упрощает перенос и обновление системы на сервере;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>обмен данными между веб-браузером клиента/сотрудника и серверной частью должен выполняться через REST API поверх протокола HTTPS;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>все используемые в проекте библиотеки и программные компоненты должны распространяться по лицензиям, допускающим их свободное применение в разрабатываемой системе;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>для ускорения повторного доступа к прайс-листу услуг и расписанию врачей допускается применение промежуточного слоя кэширования в оперативной памяти сервера; выбор конкретного средства кэширования остается за исполнителем;</w:t>
      </w:r>
    </w:p>
    <w:p w:rsidR="00A407F7" w:rsidRDefault="00176460" w:rsidP="00DF3856">
      <w:pPr>
        <w:pStyle w:val="a4"/>
        <w:numPr>
          <w:ilvl w:val="0"/>
          <w:numId w:val="7"/>
        </w:numPr>
        <w:ind w:left="0" w:firstLine="851"/>
      </w:pPr>
      <w:r>
        <w:t>система является полностью автономной и не зависит от сторонних внешних сервисов или API: все данные по прайс-листу, расписанию, медицинским картам и внутренним справочникам обрабатываются исключительно средствами самой информационной системы.</w:t>
      </w:r>
    </w:p>
    <w:p w:rsidR="00A407F7" w:rsidRPr="00F76D48" w:rsidRDefault="00602599">
      <w:pPr>
        <w:pStyle w:val="4"/>
      </w:pPr>
      <w:bookmarkStart w:id="28" w:name="_Toc241601926"/>
      <w:r w:rsidRPr="00F76D48">
        <w:t>Требования к операционной системе</w:t>
      </w:r>
      <w:bookmarkEnd w:id="28"/>
    </w:p>
    <w:p w:rsidR="00176460" w:rsidRDefault="00176460" w:rsidP="00176460">
      <w:r>
        <w:t xml:space="preserve">Веб-интерфейс системы должен корректно функционировать в браузерах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Яндекс Браузер и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актуальных стабильных версий, а также на мобильных устройствах с современными браузерами. Серверная часть ИС и база данных должны разворачиваться на виртуальном сервере.</w:t>
      </w:r>
    </w:p>
    <w:p w:rsidR="00A407F7" w:rsidRDefault="00602599">
      <w:r>
        <w:t>.</w:t>
      </w:r>
    </w:p>
    <w:p w:rsidR="00A407F7" w:rsidRPr="00F76D48" w:rsidRDefault="00602599">
      <w:pPr>
        <w:pStyle w:val="3"/>
      </w:pPr>
      <w:bookmarkStart w:id="29" w:name="_Toc241601927"/>
      <w:r w:rsidRPr="00F76D48">
        <w:lastRenderedPageBreak/>
        <w:t>Требования к техническому обеспечению</w:t>
      </w:r>
      <w:bookmarkEnd w:id="29"/>
    </w:p>
    <w:p w:rsidR="00657E71" w:rsidRDefault="00657E71" w:rsidP="00657E71">
      <w:pPr>
        <w:spacing w:after="100"/>
      </w:pPr>
      <w:r>
        <w:rPr>
          <w:rFonts w:eastAsia="Times New Roman" w:cs="Times New Roman"/>
          <w:szCs w:val="24"/>
        </w:rPr>
        <w:t>В состав технических средств должен входить персональный компьютер или мобильный телефон с соответствующими минимальными системными требованиями: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 xml:space="preserve">операционная система: </w:t>
      </w:r>
      <w:proofErr w:type="spellStart"/>
      <w:r>
        <w:t>Windows</w:t>
      </w:r>
      <w:proofErr w:type="spellEnd"/>
      <w:r>
        <w:t>® 10/</w:t>
      </w:r>
      <w:proofErr w:type="spellStart"/>
      <w:r w:rsidRPr="00DF3856">
        <w:t>macOS</w:t>
      </w:r>
      <w:proofErr w:type="spellEnd"/>
      <w:r>
        <w:t>;</w:t>
      </w:r>
    </w:p>
    <w:p w:rsidR="00657E71" w:rsidRPr="003171D7" w:rsidRDefault="00657E71" w:rsidP="00DF3856">
      <w:pPr>
        <w:pStyle w:val="a4"/>
        <w:numPr>
          <w:ilvl w:val="0"/>
          <w:numId w:val="7"/>
        </w:numPr>
        <w:ind w:left="0" w:firstLine="851"/>
        <w:rPr>
          <w:lang w:val="en-US"/>
        </w:rPr>
      </w:pPr>
      <w:r>
        <w:t>процессор</w:t>
      </w:r>
      <w:r w:rsidRPr="003171D7">
        <w:rPr>
          <w:lang w:val="en-US"/>
        </w:rPr>
        <w:t>: Intel(R) Core(TM) i3-8100 CPU @ 3.60GHz;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оперативная память: 4 ГБ;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место на жестком диске: 4 ГБ;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видеокарта: требования не предъявляются;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устройство ввода/вывода: мышь/монитор;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 xml:space="preserve">версия </w:t>
      </w:r>
      <w:r w:rsidRPr="00DF3856">
        <w:t>Android</w:t>
      </w:r>
      <w:r w:rsidRPr="00B12A64">
        <w:t xml:space="preserve"> </w:t>
      </w:r>
      <w:r>
        <w:t>не младше 8.0;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 xml:space="preserve">версия </w:t>
      </w:r>
      <w:r w:rsidRPr="00DF3856">
        <w:t>IOS</w:t>
      </w:r>
      <w:r w:rsidRPr="00B12A64">
        <w:t xml:space="preserve"> </w:t>
      </w:r>
      <w:r>
        <w:t xml:space="preserve">не младше </w:t>
      </w:r>
      <w:r w:rsidRPr="00B12A64">
        <w:t>13.0</w:t>
      </w:r>
      <w:r>
        <w:t>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стабильное подключение к сети Интернет.</w:t>
      </w:r>
    </w:p>
    <w:p w:rsidR="00657E71" w:rsidRDefault="00657E71" w:rsidP="00657E71">
      <w:pPr>
        <w:spacing w:after="100"/>
      </w:pPr>
      <w:r>
        <w:rPr>
          <w:rFonts w:eastAsia="Times New Roman" w:cs="Times New Roman"/>
          <w:szCs w:val="24"/>
        </w:rPr>
        <w:t>К серверу в рамках настоящей разработки предъявляются следующие требования: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объем накопителя не менее 4 ГБ;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 xml:space="preserve">наличие настроенной СУБД </w:t>
      </w:r>
      <w:r w:rsidRPr="00DF3856">
        <w:t>My</w:t>
      </w:r>
      <w:r>
        <w:t>SQL;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стабильное подключение к сети Интернет.</w:t>
      </w:r>
    </w:p>
    <w:p w:rsidR="00A407F7" w:rsidRPr="00F76D48" w:rsidRDefault="00602599">
      <w:pPr>
        <w:pStyle w:val="3"/>
      </w:pPr>
      <w:bookmarkStart w:id="30" w:name="_Toc241601928"/>
      <w:r w:rsidRPr="00F76D48">
        <w:t>Требования к метрологическому обеспечению</w:t>
      </w:r>
      <w:bookmarkEnd w:id="30"/>
    </w:p>
    <w:p w:rsidR="00A407F7" w:rsidRPr="00401909" w:rsidRDefault="00602599">
      <w:r>
        <w:t>В рамках проекта требования к метрологическому обеспечению не применяются.</w:t>
      </w:r>
    </w:p>
    <w:p w:rsidR="00A407F7" w:rsidRPr="00DE479D" w:rsidRDefault="00602599">
      <w:pPr>
        <w:pStyle w:val="3"/>
      </w:pPr>
      <w:bookmarkStart w:id="31" w:name="_Toc241601929"/>
      <w:r w:rsidRPr="00DE479D">
        <w:t>Требования к организационному обеспечению</w:t>
      </w:r>
      <w:bookmarkEnd w:id="31"/>
    </w:p>
    <w:p w:rsidR="00A407F7" w:rsidRPr="00DE479D" w:rsidRDefault="00602599">
      <w:r w:rsidRPr="00DE479D">
        <w:t>К организационному обеспечению системы предъявляются следующие требования: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порядок взаимодействия пользователей системы должен определяться ролевой моделью: администратор управляет расписанием, сотрудниками, прайс-листом и формирует аналитические отчеты; врач ведет текущий прием, заполняет медицинские карты пациентов, оформляет назначения и работает со своим расписанием; клиент (владелец питомца) записывает животных на прием, просматривает историю посещений и прайс-лист через личный кабинет;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если в работе системы возникает сбой, пользователю должно выводиться понятное сообщение о его причине и предложение повторить действие позднее; поиск и устранение первопричины сбоя по журналам работы системы выполняет технический администратор;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lastRenderedPageBreak/>
        <w:t>при недоступности внешних сервисов уведомлений или онлайн-оплаты система должна сохранять основные данные записи на прием и предоставлять пользователю понятное сообщение о временной недоступности соответствующей функции.</w:t>
      </w:r>
    </w:p>
    <w:p w:rsidR="00A407F7" w:rsidRPr="00DE479D" w:rsidRDefault="00602599">
      <w:pPr>
        <w:pStyle w:val="3"/>
      </w:pPr>
      <w:bookmarkStart w:id="32" w:name="_Toc241601930"/>
      <w:r w:rsidRPr="00DE479D">
        <w:t>Требования к методическому обеспечению</w:t>
      </w:r>
      <w:bookmarkEnd w:id="32"/>
    </w:p>
    <w:p w:rsidR="00A407F7" w:rsidRPr="00DE479D" w:rsidRDefault="00602599">
      <w:r w:rsidRPr="00DE479D">
        <w:t>При разработке и функционировании системы должны применяться следующие нормативно-технические документы: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>ГОСТ 34.602-2020 – в части состава и содержания настоящего технического задания;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>ГОСТ 7.32-2017 – в части оформления отчётных документов;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– в части оформления текстовых документов.</w:t>
      </w:r>
    </w:p>
    <w:p w:rsidR="00A407F7" w:rsidRDefault="00602599">
      <w:r w:rsidRPr="00DE479D">
        <w:t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соответствующего этапа работ. Разработка собственных методик при создании системы не требуется.</w:t>
      </w:r>
    </w:p>
    <w:p w:rsidR="001B4C43" w:rsidRPr="00F76D48" w:rsidRDefault="00E37A67">
      <w:pPr>
        <w:pStyle w:val="2"/>
      </w:pPr>
      <w:bookmarkStart w:id="33" w:name="_Toc241601931"/>
      <w:r w:rsidRPr="00F76D48">
        <w:t>Общие технические требования к системе</w:t>
      </w:r>
      <w:bookmarkEnd w:id="33"/>
    </w:p>
    <w:p w:rsidR="001B4C43" w:rsidRPr="00F76D48" w:rsidRDefault="00E37A67">
      <w:r w:rsidRPr="00F76D48">
        <w:t>Данный подраздел настоящего технического задания содержит общие технические требования к системе.</w:t>
      </w:r>
    </w:p>
    <w:p w:rsidR="00A407F7" w:rsidRPr="00F76D48" w:rsidRDefault="00602599">
      <w:pPr>
        <w:pStyle w:val="3"/>
      </w:pPr>
      <w:bookmarkStart w:id="34" w:name="_Toc241601932"/>
      <w:r w:rsidRPr="00F76D48">
        <w:t>Требования к численности и квалификации персонала и пользователей системы</w:t>
      </w:r>
      <w:bookmarkEnd w:id="34"/>
    </w:p>
    <w:p w:rsidR="00A407F7" w:rsidRPr="00DE479D" w:rsidRDefault="00602599">
      <w:r w:rsidRPr="00DE479D">
        <w:t>К численности и квалификации персонала и пользователей системы предъявляются следующие требования: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техническую эксплуатацию системы обеспечивает 1 человек, совмещающий эту роль с разработкой продукта;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 xml:space="preserve">технический администратор должен уметь запускать и обслуживать приложения, администрировать СУБД </w:t>
      </w:r>
      <w:proofErr w:type="spellStart"/>
      <w:r>
        <w:t>MySQL</w:t>
      </w:r>
      <w:proofErr w:type="spellEnd"/>
      <w:r>
        <w:t xml:space="preserve"> и настраивать сервер;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численность пользователей системы не ограничивается архитектурой приложения; число одновременно работающих пользователей в рамках учебной версии должно соответствовать установленному показателю нагрузки;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пользователь системы (клиент или сотрудник) не обязан обладать специальными знаниями в области информационных технологий;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подготовка и контроль знаний и навыков пользователей не проводятся, так как интерфейс рассчитан на интуитивное использование;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lastRenderedPageBreak/>
        <w:t>подготовка администратора системы обеспечивается в рамках обучения по образовательной программе;</w:t>
      </w:r>
    </w:p>
    <w:p w:rsidR="00A407F7" w:rsidRPr="00DE479D" w:rsidRDefault="00066FFB" w:rsidP="00DF3856">
      <w:pPr>
        <w:pStyle w:val="a4"/>
        <w:numPr>
          <w:ilvl w:val="0"/>
          <w:numId w:val="7"/>
        </w:numPr>
        <w:ind w:left="0" w:firstLine="851"/>
      </w:pPr>
      <w:r>
        <w:t>режим работы клиентов, администратора и врачей определяется графиком работы ветеринарной клиники</w:t>
      </w:r>
      <w:r w:rsidR="00602599" w:rsidRPr="00DE479D">
        <w:t>.</w:t>
      </w:r>
    </w:p>
    <w:p w:rsidR="00A407F7" w:rsidRPr="00F76D48" w:rsidRDefault="00602599">
      <w:pPr>
        <w:pStyle w:val="3"/>
      </w:pPr>
      <w:bookmarkStart w:id="35" w:name="_Toc241601933"/>
      <w:r w:rsidRPr="00F76D48">
        <w:t>Требования к показателям назначения</w:t>
      </w:r>
      <w:bookmarkEnd w:id="35"/>
    </w:p>
    <w:p w:rsidR="00A407F7" w:rsidRPr="00066FFB" w:rsidRDefault="00602599">
      <w:pPr>
        <w:rPr>
          <w:highlight w:val="yellow"/>
        </w:rPr>
      </w:pPr>
      <w:r w:rsidRPr="006B5AC0">
        <w:t>К системе предъявляются следующие требования к показателям назначения: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>система должна открывать медицинскую карту пациента со всей историей приёмов не позднее 5 секунд с момента выбора карты при числе одновременно работа</w:t>
      </w:r>
      <w:r w:rsidR="008A106D">
        <w:t>ющих пользователей не более 20;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>система должна отображать новую запись клиента в расписании врача не позднее 5 секунд с момента подтверждения записи;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 xml:space="preserve">система должна позволять клиенту завершить запись на приём не более чем за 3 шага, а администратору – создать запись вручную менее чем за 60 секунд; 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 xml:space="preserve">система не должна допускать бронирования одного и того же времени у врача более чем одним клиентом, в том числе при одновременных попытках записи; 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 xml:space="preserve">система должна автоматически рассчитывать стоимость приёма строго по перечню фактически оказанных услуг и прайс-листу клиники; система должна поддерживать не менее 20 одновременно работающих пользователей без нарушения порогов, описанных выше, и работать круглосуточно, за исключением времени планового обслуживания; </w:t>
      </w:r>
    </w:p>
    <w:p w:rsidR="00A407F7" w:rsidRP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>система должна выполнять регулярное резервное копирование базы данных и хранить медицинские записи не менее 5 лет.</w:t>
      </w:r>
    </w:p>
    <w:p w:rsidR="00A407F7" w:rsidRDefault="00602599">
      <w:r w:rsidRPr="006B5AC0">
        <w:t>Проверка перечисленных показателей должна выполняться в ходе приёмочных испытаний по критериям, приведённым в разделе «Порядок контроля и приёмки системы».</w:t>
      </w:r>
    </w:p>
    <w:p w:rsidR="00A407F7" w:rsidRPr="00F76D48" w:rsidRDefault="00602599">
      <w:pPr>
        <w:pStyle w:val="3"/>
      </w:pPr>
      <w:bookmarkStart w:id="36" w:name="_Toc241601934"/>
      <w:r w:rsidRPr="00F76D48">
        <w:t>Требования к надёжности</w:t>
      </w:r>
      <w:bookmarkEnd w:id="36"/>
    </w:p>
    <w:p w:rsidR="008971EB" w:rsidRDefault="008971EB" w:rsidP="008971EB">
      <w:r>
        <w:t>Надежное функционирование программы должно быть обеспеченно выполнением совокупности организационно-технических мероприятий, перечень которых приведен ниже:</w:t>
      </w:r>
    </w:p>
    <w:p w:rsidR="008971EB" w:rsidRPr="003734BA" w:rsidRDefault="008971EB" w:rsidP="00DF3856">
      <w:pPr>
        <w:pStyle w:val="a4"/>
        <w:numPr>
          <w:ilvl w:val="0"/>
          <w:numId w:val="7"/>
        </w:numPr>
        <w:ind w:left="0" w:firstLine="851"/>
      </w:pPr>
      <w:r w:rsidRPr="003734BA">
        <w:t>организацией бесперебойного питания технических средств;</w:t>
      </w:r>
    </w:p>
    <w:p w:rsidR="008971EB" w:rsidRPr="003734BA" w:rsidRDefault="008971EB" w:rsidP="00DF3856">
      <w:pPr>
        <w:pStyle w:val="a4"/>
        <w:numPr>
          <w:ilvl w:val="0"/>
          <w:numId w:val="7"/>
        </w:numPr>
        <w:ind w:left="0" w:firstLine="851"/>
      </w:pPr>
      <w:r w:rsidRPr="003734BA">
        <w:t>осуществления контроля входа и вывода данных;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 w:rsidRPr="003734BA">
        <w:t>регулярным выполнением рекомендации Министерства труда и социального развития</w:t>
      </w:r>
      <w:r>
        <w:t xml:space="preserve"> РФ, изложенных в Постановления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 w:rsidRPr="005E35CF">
        <w:lastRenderedPageBreak/>
        <w:t>регулярным выполнением требований ГОСТ 51188-98. Защита информации. Испытания программных средств на наличие компьютерных вирусов;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t>регулярным выполнением требованием ГОСТ 34.602-2020. Комплекс стандартов на автоматизированные ИС.</w:t>
      </w:r>
    </w:p>
    <w:p w:rsidR="00A407F7" w:rsidRPr="00F76D48" w:rsidRDefault="00602599">
      <w:pPr>
        <w:pStyle w:val="3"/>
      </w:pPr>
      <w:bookmarkStart w:id="37" w:name="_Toc241601935"/>
      <w:r w:rsidRPr="00F76D48">
        <w:t>Требования к безопасности</w:t>
      </w:r>
      <w:bookmarkEnd w:id="37"/>
    </w:p>
    <w:p w:rsidR="008971EB" w:rsidRDefault="008971EB" w:rsidP="008971EB">
      <w:r>
        <w:t xml:space="preserve">К безопасности системы предъявляются следующие требования: </w:t>
      </w:r>
    </w:p>
    <w:p w:rsidR="008971EB" w:rsidRPr="0089137C" w:rsidRDefault="008971EB" w:rsidP="00DF3856">
      <w:pPr>
        <w:pStyle w:val="a4"/>
        <w:numPr>
          <w:ilvl w:val="0"/>
          <w:numId w:val="7"/>
        </w:numPr>
        <w:ind w:left="0" w:firstLine="851"/>
      </w:pPr>
      <w:r w:rsidRPr="0089137C">
        <w:t xml:space="preserve">персональные данные и учетные данные должны передаваться по защищенному соединению HTTPS; </w:t>
      </w:r>
    </w:p>
    <w:p w:rsidR="008971EB" w:rsidRPr="0089137C" w:rsidRDefault="008971EB" w:rsidP="00DF3856">
      <w:pPr>
        <w:pStyle w:val="a4"/>
        <w:numPr>
          <w:ilvl w:val="0"/>
          <w:numId w:val="7"/>
        </w:numPr>
        <w:ind w:left="0" w:firstLine="851"/>
      </w:pPr>
      <w:r w:rsidRPr="0089137C">
        <w:t xml:space="preserve">пароли пользователей не должны храниться в открытом виде; для паролей должны использоваться современные криптографические хеш-функции; </w:t>
      </w:r>
    </w:p>
    <w:p w:rsidR="008971EB" w:rsidRPr="0089137C" w:rsidRDefault="008971EB" w:rsidP="00DF3856">
      <w:pPr>
        <w:pStyle w:val="a4"/>
        <w:numPr>
          <w:ilvl w:val="0"/>
          <w:numId w:val="7"/>
        </w:numPr>
        <w:ind w:left="0" w:firstLine="851"/>
      </w:pPr>
      <w:r w:rsidRPr="0089137C">
        <w:t>данные платежных карт не должны храниться в системе, если оплата выполняется через внешний платежный шлюз.</w:t>
      </w:r>
    </w:p>
    <w:p w:rsidR="008971EB" w:rsidRDefault="008971EB" w:rsidP="008971EB">
      <w:pPr>
        <w:rPr>
          <w:highlight w:val="yellow"/>
        </w:rPr>
      </w:pPr>
      <w:r>
        <w:t>Программное обеспечение не должно произвольно изменять или удалять данные, сохраненные в базе данных. Все критические операции с заказами, складом и правами доступа должны выполняться только после проверки прав пользователя и фиксироваться в журнале событий.</w:t>
      </w:r>
    </w:p>
    <w:p w:rsidR="008971EB" w:rsidRDefault="008971EB" w:rsidP="008971EB">
      <w:r>
        <w:t xml:space="preserve">Система не включает в свой состав собственных технических средств: серверная часть размещается на виртуальном выделенном сервере, клиентская часть используется через веб-браузеры на персональных компьютерах и мобильных устройствах пользователей. </w:t>
      </w:r>
    </w:p>
    <w:p w:rsidR="00A407F7" w:rsidRPr="00F76D48" w:rsidRDefault="00602599">
      <w:pPr>
        <w:pStyle w:val="3"/>
      </w:pPr>
      <w:bookmarkStart w:id="38" w:name="_Toc241601936"/>
      <w:r w:rsidRPr="00F76D48">
        <w:t>Требования к эргономике и технической эстетике</w:t>
      </w:r>
      <w:bookmarkEnd w:id="38"/>
    </w:p>
    <w:p w:rsidR="00A407F7" w:rsidRPr="00056A53" w:rsidRDefault="008971EB" w:rsidP="008971EB">
      <w:r w:rsidRPr="0089137C">
        <w:t>Эргономические требования к организации и средствам деят</w:t>
      </w:r>
      <w:r>
        <w:t xml:space="preserve">ельности пользователей системы </w:t>
      </w:r>
      <w:r w:rsidRPr="0089137C">
        <w:t>приведены в подразделе «Требования к пользовательскому интерфейсу». Дополнительно предъявляются следующие требования: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t>информационная выразительность интерфейса должна обеспечиваться различением статусов записей на прием, типов приема (плановый или экстренный), графиков дежурств и расписания врачей с помощью понятных обозначений и подписей;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t>сообщения об ошибках должны содержать понятное пользователю описание причины и рекомендуемое действие;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t>требования к организации рабочего места не предъявляются, поскольку система может эксплуатироваться на стандартных рабочих местах сотрудников клиники и личных устройствах клиентов (владельцев питомцев).</w:t>
      </w:r>
    </w:p>
    <w:p w:rsidR="00A407F7" w:rsidRPr="00F76D48" w:rsidRDefault="00602599">
      <w:pPr>
        <w:pStyle w:val="3"/>
      </w:pPr>
      <w:bookmarkStart w:id="39" w:name="_Toc241601937"/>
      <w:r w:rsidRPr="00F76D48">
        <w:lastRenderedPageBreak/>
        <w:t>Требования к транспортабельности</w:t>
      </w:r>
      <w:bookmarkEnd w:id="39"/>
    </w:p>
    <w:p w:rsidR="00A407F7" w:rsidRPr="00F76D48" w:rsidRDefault="00602599">
      <w:r w:rsidRPr="00F76D48">
        <w:t>Требования к транспортабельности не предъявляются.</w:t>
      </w:r>
    </w:p>
    <w:p w:rsidR="00A407F7" w:rsidRPr="00F76D48" w:rsidRDefault="00602599">
      <w:pPr>
        <w:pStyle w:val="3"/>
      </w:pPr>
      <w:bookmarkStart w:id="40" w:name="_Toc241601938"/>
      <w:r w:rsidRPr="00F76D48">
        <w:t>Требования к эксплуатации, техническому обслуживанию, ремонту и хранению компонентов системы</w:t>
      </w:r>
      <w:bookmarkEnd w:id="40"/>
    </w:p>
    <w:p w:rsidR="008971EB" w:rsidRPr="000B6939" w:rsidRDefault="008971EB" w:rsidP="008971EB">
      <w:r w:rsidRPr="000B6939">
        <w:t>Эксплуатация, техническое обслуживание, ремонт и хранение компонентов системы должны соответствовать следующим требованиям:</w:t>
      </w:r>
    </w:p>
    <w:p w:rsidR="008971EB" w:rsidRPr="000B6939" w:rsidRDefault="008971EB" w:rsidP="00DF3856">
      <w:pPr>
        <w:pStyle w:val="a4"/>
        <w:numPr>
          <w:ilvl w:val="0"/>
          <w:numId w:val="7"/>
        </w:numPr>
        <w:ind w:left="0" w:firstLine="851"/>
      </w:pPr>
      <w:r w:rsidRPr="000B6939">
        <w:t>серверная часть и база данных эксплуатируются в круглосуточном режиме, не требующем постоянного присутствия обслуживающего персонала;</w:t>
      </w:r>
    </w:p>
    <w:p w:rsidR="008971EB" w:rsidRPr="000B6939" w:rsidRDefault="008971EB" w:rsidP="00DF3856">
      <w:pPr>
        <w:pStyle w:val="a4"/>
        <w:numPr>
          <w:ilvl w:val="0"/>
          <w:numId w:val="7"/>
        </w:numPr>
        <w:ind w:left="0" w:firstLine="851"/>
      </w:pPr>
      <w:r w:rsidRPr="000B6939">
        <w:t>на плановое обслуживание системы отводится не более 2 часов, не чаще одного раза в календарный месяц; это время не засчитывается при расч</w:t>
      </w:r>
      <w:r>
        <w:t>е</w:t>
      </w:r>
      <w:r w:rsidRPr="000B6939">
        <w:t>те показателя доступности системы;</w:t>
      </w:r>
    </w:p>
    <w:p w:rsidR="008971EB" w:rsidRPr="000B6939" w:rsidRDefault="008971EB" w:rsidP="00DF3856">
      <w:pPr>
        <w:pStyle w:val="a4"/>
        <w:numPr>
          <w:ilvl w:val="0"/>
          <w:numId w:val="7"/>
        </w:numPr>
        <w:ind w:left="0" w:firstLine="851"/>
      </w:pPr>
      <w:r w:rsidRPr="000B6939">
        <w:t>требования к допустимым площадям, энергоснабжению, вентиляции и охлаждению серверного оборудования в месте эксплуатации не предъявляются, поскольку размещение серверной инфраструктур</w:t>
      </w:r>
      <w:r>
        <w:t>ы обеспечивает сторона, предоставляющая хостинг</w:t>
      </w:r>
      <w:r w:rsidRPr="000B6939">
        <w:t>.</w:t>
      </w:r>
    </w:p>
    <w:p w:rsidR="00A407F7" w:rsidRPr="00F76D48" w:rsidRDefault="00602599">
      <w:pPr>
        <w:pStyle w:val="3"/>
      </w:pPr>
      <w:bookmarkStart w:id="41" w:name="_Toc241601939"/>
      <w:r w:rsidRPr="00F76D48">
        <w:t>Требования к защите информации от несанкционированного доступа</w:t>
      </w:r>
      <w:bookmarkEnd w:id="41"/>
    </w:p>
    <w:p w:rsidR="00A407F7" w:rsidRDefault="00602599">
      <w:r>
        <w:t>К защите информации от несанкционированного доступа предъявляются следующие требования: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должна предоставлять пользователю доступ только к тем данным и функциям, которые соответствуют его роли и правам: клиент (владелец питомца) не должен иметь доступа к записям и медицинским картам других клиентов, а персонал — к функциям управления учетными записями коллег или финансовой аналитике клиники;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сессия пользователя должна иметь ограниченный срок действия, а после выхода из системы или истечения срока действия учетных данных доступ к защищенным разделам должен прекращаться;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состав данных, доступных сотруднику, должен строго ограничиваться сведениями, необходимыми для выполнения его непосредственных должностных обязанностей.</w:t>
      </w:r>
    </w:p>
    <w:p w:rsidR="00A407F7" w:rsidRDefault="00670C97">
      <w:r>
        <w:t>Доступ к функциям системы, содержащим персональные данные владельцев и медицинские карты питомцев, должен предоставляться только после успешной аутентификации. Маркер сессии должен передаваться только по защищенному соединению и не должен отображаться пользователю в открытом виде</w:t>
      </w:r>
      <w:r w:rsidR="00602599">
        <w:t>.</w:t>
      </w:r>
    </w:p>
    <w:p w:rsidR="00A407F7" w:rsidRPr="00F76D48" w:rsidRDefault="00602599">
      <w:pPr>
        <w:pStyle w:val="3"/>
      </w:pPr>
      <w:bookmarkStart w:id="42" w:name="_Toc241601940"/>
      <w:r w:rsidRPr="00F76D48">
        <w:lastRenderedPageBreak/>
        <w:t>Требования по сохранности информации при авариях</w:t>
      </w:r>
      <w:bookmarkEnd w:id="42"/>
    </w:p>
    <w:p w:rsidR="00670C97" w:rsidRPr="000B6939" w:rsidRDefault="00670C97" w:rsidP="00670C97">
      <w:bookmarkStart w:id="43" w:name="_Toc241601941"/>
      <w:r w:rsidRPr="000B6939">
        <w:t>Ниже перечислены события, при возникновении которых должна быть гарантирована сохранность информации в системе: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t>аварийное отключение электропитания сервера, повл</w:t>
      </w:r>
      <w:r>
        <w:t>е</w:t>
      </w:r>
      <w:r w:rsidRPr="000B6939">
        <w:t>кшее его внезапную перезагрузку;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t>непредвиденный перезапуск контейнера приложения либо контейнера базы данных;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t>отказ дискового накопителя, на котором размещены данные базы данных, при наличии доступной резервной копии;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t>временная потеря соединения пользователя с системой и аварийное завершение работы браузера или устройства.</w:t>
      </w:r>
    </w:p>
    <w:p w:rsidR="00670C97" w:rsidRPr="000B6939" w:rsidRDefault="00670C97" w:rsidP="00670C97">
      <w:r w:rsidRPr="000B6939">
        <w:t>При возникновении перечисленных событий должны быть сохранены заказы, сведения о клиентах и сотрудниках, складские остатки, технологические карты, статусы заказов и доставки, а также подтвержденные финансовые операции. Восстановление данных при отказе дискового накопителя должно выполняться из резервной копии в порядке, установленном подразделом «Требования к контролю, хранению, обновлению и восстановлению данных».</w:t>
      </w:r>
    </w:p>
    <w:p w:rsidR="00A407F7" w:rsidRPr="00F76D48" w:rsidRDefault="00602599">
      <w:pPr>
        <w:pStyle w:val="3"/>
      </w:pPr>
      <w:r w:rsidRPr="00F76D48">
        <w:t>Требования к защите от влияния внешних воздействий</w:t>
      </w:r>
      <w:bookmarkEnd w:id="43"/>
    </w:p>
    <w:p w:rsidR="00A407F7" w:rsidRDefault="00602599">
      <w:r w:rsidRPr="00056A53">
        <w:t xml:space="preserve">Требования </w:t>
      </w:r>
      <w:r w:rsidR="00056A53" w:rsidRPr="00056A53">
        <w:t>к защите от влияния внешних воздействий</w:t>
      </w:r>
      <w:r w:rsidRPr="00056A53">
        <w:t xml:space="preserve"> не предъявляются.</w:t>
      </w:r>
    </w:p>
    <w:p w:rsidR="00A407F7" w:rsidRPr="00F76D48" w:rsidRDefault="00602599">
      <w:pPr>
        <w:pStyle w:val="3"/>
      </w:pPr>
      <w:bookmarkStart w:id="44" w:name="_Toc241601942"/>
      <w:r w:rsidRPr="00F76D48">
        <w:t>Требования к патентной чистоте и патентоспособности</w:t>
      </w:r>
      <w:bookmarkEnd w:id="44"/>
    </w:p>
    <w:p w:rsidR="001B4C43" w:rsidRPr="00F76D48" w:rsidRDefault="00602599" w:rsidP="00F76D48">
      <w:r>
        <w:t xml:space="preserve">При разработке программного обеспечения должны использоваться только такие объекты интеллектуальной собственности, права на которые приобретены (получены)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 </w:t>
      </w:r>
    </w:p>
    <w:p w:rsidR="00A407F7" w:rsidRPr="00F76D48" w:rsidRDefault="00602599">
      <w:pPr>
        <w:pStyle w:val="3"/>
      </w:pPr>
      <w:bookmarkStart w:id="45" w:name="_Toc241601943"/>
      <w:r w:rsidRPr="00F76D48">
        <w:t>Требования к стандартизации и унификации</w:t>
      </w:r>
      <w:bookmarkEnd w:id="45"/>
    </w:p>
    <w:p w:rsidR="00A407F7" w:rsidRDefault="00602599">
      <w:r>
        <w:t xml:space="preserve">Программная документация должна разрабатываться в соответствии с ГОСТ 34.602-2020, ГОСТ 7.32-2017, а также СТП </w:t>
      </w:r>
      <w:proofErr w:type="spellStart"/>
      <w:r>
        <w:t>ВятГУ</w:t>
      </w:r>
      <w:proofErr w:type="spellEnd"/>
      <w:r>
        <w:t xml:space="preserve"> 101-2004. </w:t>
      </w:r>
      <w:r w:rsidR="00670C97" w:rsidRPr="000B6939">
        <w:t xml:space="preserve">Обмен данными между клиентской и серверной частями должен выполняться в формате JSON, дата и время </w:t>
      </w:r>
      <w:r w:rsidR="00670C97">
        <w:sym w:font="Symbol" w:char="F02D"/>
      </w:r>
      <w:r w:rsidR="00670C97" w:rsidRPr="000B6939">
        <w:t xml:space="preserve"> в согласованном формате, а денежные значения </w:t>
      </w:r>
      <w:r w:rsidR="00670C97">
        <w:sym w:font="Symbol" w:char="F02D"/>
      </w:r>
      <w:r w:rsidR="00670C97" w:rsidRPr="000B6939">
        <w:t xml:space="preserve"> с фиксированной точностью в рублях.</w:t>
      </w:r>
    </w:p>
    <w:p w:rsidR="00A407F7" w:rsidRPr="00F76D48" w:rsidRDefault="00602599">
      <w:pPr>
        <w:pStyle w:val="3"/>
      </w:pPr>
      <w:bookmarkStart w:id="46" w:name="_Toc241601944"/>
      <w:r w:rsidRPr="00F76D48">
        <w:t>Ограничения, накладываемые на систему</w:t>
      </w:r>
      <w:bookmarkEnd w:id="46"/>
    </w:p>
    <w:p w:rsidR="00A407F7" w:rsidRDefault="00602599">
      <w:r>
        <w:t>На разрабатываемую систему накладываются следующие ограничения: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lastRenderedPageBreak/>
        <w:t>система не должна заменять полноценную бухгалтерскую или финансовую систему предприятия;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самостоятельно определять закупочные цены на медикаменты и расходные материалы без внесения или подтверждения сотрудником, ответственным за закупки;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хранить данные банковских карт клиентов при использовании внешнего платежного шлюза;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гарантировать абсолютное соблюдение времени приема или ожидания, поскольку оно зависит от экстренных случаев, тяжести состояния пациентов и текущей оперативной обстановки в клинике;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выполнять функции лабораторного оборудования или физического контроля качества медицинских препаратов;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обработка персональных данных клиентов (владельцев питомцев) и сотрудников должна выполняться в соответствии с требованиями законодательства о персональных данных и с учетом необходимых согласий;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доступ сотрудников к коммерческим, финансовым и персональным сведениям должен предоставляться в строгом соответствии с их ролевой моделью;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автоматически изменять прайс-лист услуг или схемы лечения без подтверждения ответственного сотрудника;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предоставлять функции общего мессенджера;</w:t>
      </w:r>
    </w:p>
    <w:p w:rsidR="00A407F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эксплуатация системы должна выполняться с использованием доступного программного обеспечения и сервисов в пределах, предусмотренных лицензиями и тарифами.</w:t>
      </w:r>
    </w:p>
    <w:p w:rsidR="00A407F7" w:rsidRDefault="00602599">
      <w:pPr>
        <w:pStyle w:val="1"/>
      </w:pPr>
      <w:bookmarkStart w:id="47" w:name="_Toc241601945"/>
      <w:r>
        <w:lastRenderedPageBreak/>
        <w:t>Состав и содержание работ по созданию системы</w:t>
      </w:r>
      <w:bookmarkEnd w:id="47"/>
    </w:p>
    <w:p w:rsidR="00A407F7" w:rsidRDefault="00602599">
      <w:r>
        <w:t>Состав и содержание работ представлены в таблице 2.</w:t>
      </w:r>
    </w:p>
    <w:p w:rsidR="00A407F7" w:rsidRDefault="00602599">
      <w:pPr>
        <w:pStyle w:val="vgutTableName"/>
      </w:pPr>
      <w:r>
        <w:t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Первичный анализ продукта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 w:rsidRPr="00056A53">
              <w:t>08.09.2026 – 10.09.2026</w:t>
            </w:r>
          </w:p>
        </w:tc>
        <w:tc>
          <w:tcPr>
            <w:tcW w:w="2665" w:type="dxa"/>
          </w:tcPr>
          <w:p w:rsidR="00A407F7" w:rsidRDefault="00602599" w:rsidP="006002DB">
            <w:pPr>
              <w:pStyle w:val="vgutTableText"/>
            </w:pPr>
            <w:r>
              <w:t>Определит</w:t>
            </w:r>
            <w:r w:rsidR="006002DB">
              <w:t>ь бизнес-проблему, цель системы</w:t>
            </w:r>
            <w:r>
              <w:t>, границы системы и основные риски.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о первичном анализе продукта с перечнем первичных требований и критериев их проверки.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сценариев использования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 w:rsidRPr="00056A53">
              <w:t>11.09.2026 – 13.09.2026</w:t>
            </w:r>
          </w:p>
        </w:tc>
        <w:tc>
          <w:tcPr>
            <w:tcW w:w="2665" w:type="dxa"/>
          </w:tcPr>
          <w:p w:rsidR="00A407F7" w:rsidRDefault="00602599" w:rsidP="006002DB">
            <w:pPr>
              <w:pStyle w:val="vgutTableText"/>
            </w:pPr>
            <w:r>
              <w:t xml:space="preserve">Описать основные сценарии </w:t>
            </w:r>
            <w:r w:rsidR="006002DB">
              <w:t>для клиента, врача и администратора с основными и альтернативными потоками событий</w:t>
            </w:r>
            <w:r>
              <w:t>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Документ со сценариями использования UC-1 – UC-4.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3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Классификация и формализация требований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14.09.2026 – 18.09.2026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spacing w:before="0" w:after="60" w:line="276" w:lineRule="auto"/>
              <w:ind w:firstLine="0"/>
              <w:jc w:val="left"/>
            </w:pPr>
            <w:r>
              <w:t>Сформировать структурированный перечень функциональных, нефункциональных и ограничивающих требований с указанием приоритета и критерия проверки.</w:t>
            </w:r>
          </w:p>
        </w:tc>
        <w:tc>
          <w:tcPr>
            <w:tcW w:w="2665" w:type="dxa"/>
          </w:tcPr>
          <w:p w:rsidR="006002DB" w:rsidRDefault="00B12A64" w:rsidP="006002DB">
            <w:pPr>
              <w:pStyle w:val="vgutTableText"/>
            </w:pPr>
            <w:r w:rsidRPr="00B12A64">
              <w:t>Перечень требований FR-01 – FR-20, NFR-01 – NFR-10, CON-01 – CON-07</w:t>
            </w:r>
            <w:r w:rsidR="006002DB" w:rsidRPr="00B12A64"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4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44" w:type="dxa"/>
          </w:tcPr>
          <w:p w:rsidR="006002DB" w:rsidRDefault="006002DB" w:rsidP="006002DB">
            <w:pPr>
              <w:pStyle w:val="vgutTableText"/>
            </w:pPr>
            <w:r>
              <w:t>19.09.2026 – 01.10.2026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Разработать ТЗ в соответствии с ГОСТ 34.602-2020.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ТЗ, включающее требования к разработке проекта, его цель, задачи, сведения об исполнителях и заказчиках, сроки выполнения и назначение.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5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26.09.2026 – 02.10.2026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Проанализировать различные существующие системы ветеринарных клиник, выделить преимущества и недостатки каждого аналога.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Отчёт с анализом аналогов и выводом о том, каким должен быть продукт в результате проектной деятельности.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lastRenderedPageBreak/>
              <w:t>6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Проектирование архитектуры системы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03.10.2026 – 16.10.2026</w:t>
            </w:r>
          </w:p>
        </w:tc>
        <w:tc>
          <w:tcPr>
            <w:tcW w:w="2665" w:type="dxa"/>
          </w:tcPr>
          <w:p w:rsidR="006002DB" w:rsidRDefault="00DA645B" w:rsidP="00DA645B">
            <w:pPr>
              <w:pStyle w:val="vgutTableText"/>
            </w:pPr>
            <w:r>
              <w:t>Спроектировать архитектуру веб-системы, включая клиентскую часть, серверную часть, базу данных и модули записи, приемов и аналитики.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Схема архитектуры и описание взаимодействия компонентов системы между собой.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7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17.10.2026 – 30.10.2026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Макеты интерфейса всех экранов мобильного приложения.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8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31.10.2026 – 13.11.2026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Разработать структуру базы данных. Реализовать регистрацию и </w:t>
            </w:r>
            <w:r w:rsidR="007A6923">
              <w:t>авторизацию пользователей, роли и разделы системы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Готовая база данных, рабочая подсистема аутентификации и раздел «Поездки».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9</w:t>
            </w:r>
          </w:p>
        </w:tc>
        <w:tc>
          <w:tcPr>
            <w:tcW w:w="2154" w:type="dxa"/>
          </w:tcPr>
          <w:p w:rsidR="006002DB" w:rsidRDefault="006002DB" w:rsidP="007A6923">
            <w:pPr>
              <w:pStyle w:val="vgutTableText"/>
            </w:pPr>
            <w:r>
              <w:t xml:space="preserve">Модуль </w:t>
            </w:r>
            <w:r w:rsidR="007A6923">
              <w:t>записи, выбора врачей и услуг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14.11.2026 – 27.11.2026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Реализовать </w:t>
            </w:r>
            <w:r w:rsidR="007A6923">
              <w:t>медицинские карты</w:t>
            </w:r>
            <w:r>
              <w:t xml:space="preserve">, </w:t>
            </w:r>
            <w:r w:rsidR="007A6923">
              <w:t>расписание и записи к врачам, просмотр сведений о врачах</w:t>
            </w:r>
            <w:r>
              <w:t>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Рабочий конструктор маршрута с подбором точек интереса вдоль маршрута.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10</w:t>
            </w:r>
          </w:p>
        </w:tc>
        <w:tc>
          <w:tcPr>
            <w:tcW w:w="2154" w:type="dxa"/>
          </w:tcPr>
          <w:p w:rsidR="006002DB" w:rsidRDefault="006002DB" w:rsidP="007A6923">
            <w:pPr>
              <w:pStyle w:val="vgutTableText"/>
            </w:pPr>
            <w:r>
              <w:t xml:space="preserve">Модуль </w:t>
            </w:r>
            <w:r w:rsidR="007A6923">
              <w:t>приема и выдачи направлений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28.11.2026 – 08.12.2026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Реализовать </w:t>
            </w:r>
            <w:r w:rsidR="007A6923">
              <w:t>приемы у врачей, выдачи направлений и заполнение медицинских карт</w:t>
            </w:r>
            <w:r>
              <w:t>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Рабочая подсистема совместного планирования маршрута.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11</w:t>
            </w:r>
          </w:p>
        </w:tc>
        <w:tc>
          <w:tcPr>
            <w:tcW w:w="2154" w:type="dxa"/>
          </w:tcPr>
          <w:p w:rsidR="006002DB" w:rsidRDefault="007A6923" w:rsidP="006002DB">
            <w:pPr>
              <w:pStyle w:val="vgutTableText"/>
            </w:pPr>
            <w:r>
              <w:t>Модуль составления расписания, контроля сотрудников и отчетов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09.12.2026 – 15.12.2026</w:t>
            </w:r>
          </w:p>
        </w:tc>
        <w:tc>
          <w:tcPr>
            <w:tcW w:w="2665" w:type="dxa"/>
          </w:tcPr>
          <w:p w:rsidR="006002DB" w:rsidRDefault="007A6923" w:rsidP="007A6923">
            <w:pPr>
              <w:pStyle w:val="vgutTableText"/>
            </w:pPr>
            <w:r>
              <w:t>Реализовать составление расписания, управление и контроль сотрудников, составление отчетов</w:t>
            </w:r>
            <w:r w:rsidR="006002DB">
              <w:t>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Готовое решение в полном объёме функций.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12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Подготовка пакета документов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16.12.2026 – 20.12.2026</w:t>
            </w:r>
          </w:p>
        </w:tc>
        <w:tc>
          <w:tcPr>
            <w:tcW w:w="2665" w:type="dxa"/>
          </w:tcPr>
          <w:p w:rsidR="006002DB" w:rsidRDefault="007A6923" w:rsidP="006002DB">
            <w:pPr>
              <w:pStyle w:val="vgutTableText"/>
            </w:pPr>
            <w:r>
              <w:t>Написать и подготовить полный комплект отчетной документации</w:t>
            </w:r>
            <w:r w:rsidR="006002DB">
              <w:t>.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Полный комплект </w:t>
            </w:r>
            <w:r w:rsidR="007A6923">
              <w:t>документации</w:t>
            </w:r>
            <w:r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13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21.12.2026 – 25.12.2026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 xml:space="preserve">Провести испытания системы и пользовательское </w:t>
            </w:r>
            <w:r>
              <w:lastRenderedPageBreak/>
              <w:t>тестирование. Устранить выявленные ошибки.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lastRenderedPageBreak/>
              <w:t xml:space="preserve">Стабильная версия системы, прошедшая </w:t>
            </w:r>
            <w:r>
              <w:lastRenderedPageBreak/>
              <w:t>приёмочные испытания.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lastRenderedPageBreak/>
              <w:t>14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Подготовка комплекта документов к защите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26.12.2026 – 31.12.2026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Комплект документов, готовый к защите.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15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Доработка системы по результатам испытаний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12.01.2027 – 03.04.2027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Устранить несоответствия, выявленные при испытаниях, и реализовать требования, не подтверждённые при приёмке.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Система, соответствующая требованиям настоящего технического задания.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16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Приёмочные испытания и подготовка готового решения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06.04.2027 – 15.05.2027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Готовое решение и протокол приёмочных испытаний.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17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Передача результатов заказчику и завершение разработки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16.05.2027 – 17.05.2027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Передать заказчику готовое решение и комплект технической документации.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Подписанный акт приёмки системы, завершение разработки.</w:t>
            </w:r>
          </w:p>
        </w:tc>
      </w:tr>
    </w:tbl>
    <w:p w:rsidR="00A407F7" w:rsidRPr="004E5DE3" w:rsidRDefault="00602599">
      <w:pPr>
        <w:pStyle w:val="1"/>
      </w:pPr>
      <w:bookmarkStart w:id="48" w:name="_Toc241601946"/>
      <w:r w:rsidRPr="004E5DE3">
        <w:lastRenderedPageBreak/>
        <w:t>Порядок разработки системы</w:t>
      </w:r>
      <w:bookmarkEnd w:id="48"/>
    </w:p>
    <w:p w:rsidR="00A407F7" w:rsidRDefault="00602599" w:rsidP="00D824CC">
      <w:r w:rsidRPr="00D824CC">
        <w:t xml:space="preserve">Разработку системы выполняет единственный исполнитель – студент Колледжа </w:t>
      </w:r>
      <w:proofErr w:type="spellStart"/>
      <w:r w:rsidRPr="00D824CC">
        <w:t>ВятГУ</w:t>
      </w:r>
      <w:proofErr w:type="spellEnd"/>
      <w:r w:rsidRPr="00D824CC">
        <w:t>, указанный в подразделе «Сведения об участниках разработки». Работы выполняются последовательно по этапам, приведённым в таблице 2</w:t>
      </w:r>
      <w:r w:rsidR="00D824CC" w:rsidRPr="00D824CC">
        <w:t>.</w:t>
      </w:r>
    </w:p>
    <w:p w:rsidR="00A407F7" w:rsidRDefault="00602599">
      <w:pPr>
        <w:pStyle w:val="1"/>
      </w:pPr>
      <w:bookmarkStart w:id="49" w:name="_Toc241601947"/>
      <w:r>
        <w:lastRenderedPageBreak/>
        <w:t>Порядок контроля и приёмки системы</w:t>
      </w:r>
      <w:bookmarkEnd w:id="49"/>
    </w:p>
    <w:p w:rsidR="00A407F7" w:rsidRDefault="00602599">
      <w:r>
        <w:t>Контроль и приёмка системы выполняются заказчиком в составе приёмочных испытаний. Испытания проводятся исполнителем в присутствии заказчика на рабочем экземпляре системы, развёрнутом в соответствии с требованиями к техническому обеспечению.</w:t>
      </w:r>
    </w:p>
    <w:p w:rsidR="00A407F7" w:rsidRDefault="00602599">
      <w:r>
        <w:t>Применяются следующие виды испытаний: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демонстрация – выполнение сценария работы с системой и визуальная проверка наличия требуемого результата;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испытание – выполнение серии измерений с фиксацией числовых значений и сопоставлением их с установленными порогами;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инспекция – проверка состава данных, программного кода, конфигурации и документации;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анализ – проверка расчётным путём либо по журналам работы системы.</w:t>
      </w:r>
    </w:p>
    <w:p w:rsidR="00A407F7" w:rsidRDefault="00602599">
      <w:r>
        <w:t>Перечень проверяемых при приёмке требований и критерии их проверки приведены в таблице 3.</w:t>
      </w:r>
    </w:p>
    <w:p w:rsidR="00A407F7" w:rsidRDefault="00602599">
      <w:pPr>
        <w:pStyle w:val="vgutTableName"/>
      </w:pPr>
      <w:r>
        <w:t>Таблица 3 – Перечень проверяемых требований и критерии приёмки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FR-01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Регистрация и авторизация пользователей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под каждой из 3 ролей доступен только соответствующий набор экранов и функций.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FR-02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Главная страница, экстренный приём и список врачей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Инспекция: все 3 страницы содержат перечисленные элементы; поиск по части ФИО оставляет только подходящие карточки врачей.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FR-03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Прайс-лист и каталог услуг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изменённая администратором стоимость услуги отображается в прайс-листе клиента и в расчёте стоимости нового приёма.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FR-04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Запись на приём с выбором врача и времени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10 тестовых комбинаций «услуга – врач – дата – время» запись создаётся, и ячейка календаря врача становится занятой.</w:t>
            </w:r>
          </w:p>
        </w:tc>
      </w:tr>
    </w:tbl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FR-05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Отмена и перенос записи клиентом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после отмены и переноса запись исчезает из старого времени, время снова доступно для записи, администратор получает уведомление.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FR-06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Ведение карт питомцев клиентом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добавленный питомец появляется в списке, изменённые данные сохраняются.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FR-07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Электронная медицинская карта животного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Инспекция: карта содержит все перечисленные разделы; файл, прикреплённый к визиту, доступен при следующем открытии карты.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FR-08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Поиск и открытие карты пациента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10 тестовых запросов по телефону и кличке искомая карта находится.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FR-09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Личный кабинет владельца животного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завершённый приём отображается в кабинете со стоимостью; выписка доступна для скачивания.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FR-10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Расписание врача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записи клиентов и администратора отображаются в календаре врача на выбранный день.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FR-11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Управление расписанием администратором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запись на заблокированный слот отклоняется; назначенный дежурный отображается в блоке «Дежурная неделя» врача.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FR-12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Фиксация диагноза, назначений и направления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5 тестовых приёмов диагноз, назначения и направление сохраняются в карте и выводятся на печать.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FR-13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Завершение приёма и расчёт стоимости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10 те</w:t>
            </w:r>
            <w:r w:rsidR="00DF3856">
              <w:t>стовых приёмов</w:t>
            </w:r>
            <w:r>
              <w:t>, рассчитанная стоимость совпадает с перечнем услуг по прайс-листу.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FR-14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 xml:space="preserve">Уведомления и напоминания по </w:t>
            </w:r>
            <w:proofErr w:type="spellStart"/>
            <w:r>
              <w:t>email</w:t>
            </w:r>
            <w:proofErr w:type="spellEnd"/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тестовой процедуры уведомления отправлены за 7 и за 1 день, оба факта зафиксированы в журнале.</w:t>
            </w:r>
          </w:p>
        </w:tc>
      </w:tr>
    </w:tbl>
    <w:p w:rsidR="00DB362A" w:rsidRDefault="00DB362A"/>
    <w:p w:rsidR="00DB362A" w:rsidRDefault="00DB362A"/>
    <w:p w:rsidR="00DB362A" w:rsidRDefault="00DB362A" w:rsidP="00DB362A">
      <w:pPr>
        <w:ind w:firstLine="0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FR-15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Регистрация клиентов и ручная запись администратором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новый клиент и питомец регистрируются, и на них создаётся запись, видимая в расписании врача.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FR-16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Экстренный приём без предварительной записи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по номеру телефона отображаются животные владельца, выбор открывает текущий приём.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FR-17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Управление сотрудниками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добавленный сотрудник появляется в списке, удалённый исчезает.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FR-18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Учёт остатков медикаментов на складе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импорт тестовой накладной увеличивает остаток; при достижении порога уведомление приходит не позднее чем через 1 час.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FR-19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Контроль остатков препаратов при назначении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при нулевом остатке назначение не сохраняется; после назначения остаток уменьшается, запись появляется в журнале.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FR-20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Отчёты и аналитика клиники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отчёты за тестовый период совпадают с контрольным расчётом по данным завершённых приёмов.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NFR-01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Время открытия карты и появления записи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замер при 20 одновременных пользователях, время каждой из двух операций не более 5 секунд.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NFR-02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Скорость оформления записи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клиент записывается за 3 шага; хронометраж 10 ручных записей администратора, каждая менее 60 секунд.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NFR-03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Точность расчёта стоимости приёма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стоимость приёма совпадает с перечнем услуг по прайс-листу в 100 % тестовых сценариев.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NFR-04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Исключение двойного бронирования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при одновременной записи двух клиентов на одно время успешно завершается ровно одна.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NFR-05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Круглосуточная работа и устойчивость в часы пик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нагрузочный тест с 20 виртуальными пользователями проходит без отказов; журнал мониторинга не содержит незапланированных простоев.</w:t>
            </w:r>
          </w:p>
        </w:tc>
      </w:tr>
    </w:tbl>
    <w:p w:rsidR="00DB362A" w:rsidRDefault="00DB362A" w:rsidP="00DB362A">
      <w:pPr>
        <w:ind w:firstLine="0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NFR-06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Сохранность медицинских данных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тестовая база восстанавливается из копии без потери данных; в настройках срок хранения медицинских записей не менее 5 лет, автоматическое удаление более ранних записей отсутствует.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NFR-07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Защита от ошибок идентификации пациента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для владельца с 3 животными назначение невозможно без выбора животного, экран назначения содержит все перечисленные поля.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NFR-08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Защита персональных данных и канала передачи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Инспекция: HTTP перенаправляется на HTTPS, в базе нет паролей в открытом виде, форма согласия обязательна для регистрации.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NFR-09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Разграничение доступа к данным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попытки обращения к данным вне роли для 3 ролей и технического персонала завершаются отказом в доступе.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NFR-10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Работа в веб-браузерах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все разделы системы работают без ошибок в 3 указанных браузерах.</w:t>
            </w:r>
          </w:p>
        </w:tc>
      </w:tr>
    </w:tbl>
    <w:p w:rsidR="001807EC" w:rsidRDefault="001807EC"/>
    <w:p w:rsidR="00A407F7" w:rsidRPr="00DB362A" w:rsidRDefault="00DB362A" w:rsidP="00DB362A">
      <w:pPr>
        <w:rPr>
          <w:highlight w:val="yellow"/>
        </w:rPr>
      </w:pPr>
      <w:r w:rsidRPr="00EC00C1">
        <w:t>Все несоответствия, обнаруженные во время испытаний, вносятся в протокол испытаний; исполнитель устраняет их в согласованный с заказчиком срок, после чего проводится повторная проверка по несоответствующим пу</w:t>
      </w:r>
      <w:r>
        <w:t>нктам</w:t>
      </w:r>
      <w:r w:rsidR="00602599">
        <w:t>.</w:t>
      </w:r>
    </w:p>
    <w:p w:rsidR="00A407F7" w:rsidRPr="004E5DE3" w:rsidRDefault="00602599">
      <w:pPr>
        <w:pStyle w:val="1"/>
      </w:pPr>
      <w:bookmarkStart w:id="50" w:name="_Toc241601948"/>
      <w:r w:rsidRPr="004E5DE3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50"/>
    </w:p>
    <w:p w:rsidR="00A407F7" w:rsidRPr="004E5DE3" w:rsidRDefault="00602599">
      <w:r w:rsidRPr="004E5DE3">
        <w:t>Для подготовки объекта автоматизации к вводу системы в действие должны быть выполнены следующие мероприятия, создающие условия функционирования, при которых гарантируется соответствие системы требованиям настоящего технического задания:</w:t>
      </w:r>
    </w:p>
    <w:p w:rsidR="00E81276" w:rsidRPr="00F55925" w:rsidRDefault="00E81276" w:rsidP="006B5AC0">
      <w:pPr>
        <w:pStyle w:val="a4"/>
        <w:numPr>
          <w:ilvl w:val="0"/>
          <w:numId w:val="7"/>
        </w:numPr>
        <w:ind w:left="0" w:firstLine="851"/>
      </w:pPr>
      <w:r w:rsidRPr="00F55925">
        <w:t>развернуть серверную часть системы и базу данных на виртуальном выделенном сервере, соответствующем требованиям к техническому обеспечению;</w:t>
      </w:r>
    </w:p>
    <w:p w:rsidR="00E81276" w:rsidRPr="00F55925" w:rsidRDefault="00E81276" w:rsidP="006B5AC0">
      <w:pPr>
        <w:pStyle w:val="a4"/>
        <w:numPr>
          <w:ilvl w:val="0"/>
          <w:numId w:val="7"/>
        </w:numPr>
        <w:ind w:left="0" w:firstLine="851"/>
      </w:pPr>
      <w:r w:rsidRPr="00F55925">
        <w:t>выпустить и установить сертификат TLS для доменного имени серверной части, обеспечив работу по протоколу HTTPS;</w:t>
      </w:r>
    </w:p>
    <w:p w:rsidR="00E81276" w:rsidRPr="00E81276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настроить учетные записи пользователей и роли сотрудников (администраторов и врачей), проверить разграничение доступа к защищенным разделам системы;</w:t>
      </w:r>
    </w:p>
    <w:p w:rsidR="00A407F7" w:rsidRPr="004E5DE3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настроить прайс-лист ветеринарных услуг, справочники медикаментов, расходных материал</w:t>
      </w:r>
      <w:r>
        <w:t>ов и графики дежурств персонала</w:t>
      </w:r>
      <w:r w:rsidR="00602599" w:rsidRPr="004E5DE3">
        <w:t>;</w:t>
      </w:r>
    </w:p>
    <w:p w:rsidR="00E81276" w:rsidRPr="00F55925" w:rsidRDefault="00E81276" w:rsidP="006B5AC0">
      <w:pPr>
        <w:pStyle w:val="a4"/>
        <w:numPr>
          <w:ilvl w:val="0"/>
          <w:numId w:val="7"/>
        </w:numPr>
        <w:ind w:left="0" w:firstLine="851"/>
      </w:pPr>
      <w:r>
        <w:t>настроить</w:t>
      </w:r>
      <w:r w:rsidRPr="00F55925">
        <w:t xml:space="preserve"> резервное копирование базы данных;</w:t>
      </w:r>
    </w:p>
    <w:p w:rsidR="00E81276" w:rsidRPr="00E81276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выполнить начальное заполнение справочников услуг, медикаментов и учетных записей сотрудников тестовыми или рабочими данными;</w:t>
      </w:r>
    </w:p>
    <w:p w:rsidR="00A407F7" w:rsidRPr="004E5DE3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обеспечить полноценную работу системы через поддерживаемые веб-браузеры на персональных компьютерах и мобильных устройствах.</w:t>
      </w:r>
    </w:p>
    <w:p w:rsidR="00A407F7" w:rsidRDefault="00602599" w:rsidP="004E5DE3">
      <w:r w:rsidRPr="004E5DE3">
        <w:t>Специальная подготовка пользователей не требуется</w:t>
      </w:r>
      <w:r w:rsidR="004E5DE3" w:rsidRPr="004E5DE3">
        <w:t>.</w:t>
      </w:r>
    </w:p>
    <w:p w:rsidR="00A407F7" w:rsidRDefault="00602599">
      <w:pPr>
        <w:pStyle w:val="1"/>
      </w:pPr>
      <w:bookmarkStart w:id="51" w:name="_Toc241601949"/>
      <w:r>
        <w:lastRenderedPageBreak/>
        <w:t>Требования к документированию</w:t>
      </w:r>
      <w:bookmarkEnd w:id="51"/>
    </w:p>
    <w:p w:rsidR="00A407F7" w:rsidRDefault="00602599">
      <w:r>
        <w:t>Состав программной документации должен включать в себя:</w:t>
      </w:r>
    </w:p>
    <w:p w:rsidR="00A407F7" w:rsidRDefault="00602599" w:rsidP="00E81276">
      <w:pPr>
        <w:pStyle w:val="a4"/>
        <w:ind w:firstLine="851"/>
      </w:pPr>
      <w: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приёма</w:t>
      </w:r>
    </w:p>
    <w:p w:rsidR="001807EC" w:rsidRPr="00E81276" w:rsidRDefault="001807EC">
      <w:pPr>
        <w:pStyle w:val="a4"/>
      </w:pPr>
      <w:r w:rsidRPr="00E81276">
        <w:t>возможны доп. документы</w:t>
      </w:r>
    </w:p>
    <w:p w:rsidR="00A407F7" w:rsidRDefault="00602599">
      <w:r>
        <w:t>Все вышеперечисленные документы должны быть написаны с учётом требований:</w:t>
      </w:r>
    </w:p>
    <w:p w:rsidR="00A407F7" w:rsidRDefault="00602599" w:rsidP="006B5AC0">
      <w:pPr>
        <w:pStyle w:val="a4"/>
        <w:numPr>
          <w:ilvl w:val="0"/>
          <w:numId w:val="7"/>
        </w:numPr>
        <w:ind w:left="0" w:firstLine="851"/>
      </w:pPr>
      <w:r>
        <w:t xml:space="preserve">СТП </w:t>
      </w:r>
      <w:proofErr w:type="spellStart"/>
      <w:r>
        <w:t>ВятГУ</w:t>
      </w:r>
      <w:proofErr w:type="spellEnd"/>
      <w:r>
        <w:t xml:space="preserve"> 101-2004;</w:t>
      </w:r>
    </w:p>
    <w:p w:rsidR="00A407F7" w:rsidRDefault="00602599" w:rsidP="006B5AC0">
      <w:pPr>
        <w:pStyle w:val="a4"/>
        <w:numPr>
          <w:ilvl w:val="0"/>
          <w:numId w:val="7"/>
        </w:numPr>
        <w:ind w:left="0" w:firstLine="851"/>
      </w:pPr>
      <w:r>
        <w:t>ГОСТ 34.602-2020;</w:t>
      </w:r>
    </w:p>
    <w:p w:rsidR="00A407F7" w:rsidRDefault="00602599" w:rsidP="006B5AC0">
      <w:pPr>
        <w:pStyle w:val="a4"/>
        <w:numPr>
          <w:ilvl w:val="0"/>
          <w:numId w:val="7"/>
        </w:numPr>
        <w:ind w:left="0" w:firstLine="851"/>
      </w:pPr>
      <w:r>
        <w:t>ГОСТ 7.32-2017</w:t>
      </w:r>
      <w:r w:rsidR="001807EC">
        <w:t>.</w:t>
      </w:r>
    </w:p>
    <w:p w:rsidR="00A407F7" w:rsidRPr="00D824CC" w:rsidRDefault="00602599">
      <w:pPr>
        <w:pStyle w:val="1"/>
      </w:pPr>
      <w:bookmarkStart w:id="52" w:name="_Toc241601950"/>
      <w:r w:rsidRPr="00D824CC">
        <w:lastRenderedPageBreak/>
        <w:t>Источники разработки</w:t>
      </w:r>
      <w:bookmarkEnd w:id="52"/>
    </w:p>
    <w:p w:rsidR="00A407F7" w:rsidRPr="00D824CC" w:rsidRDefault="00602599" w:rsidP="00D824CC">
      <w:r w:rsidRPr="00D824CC"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:rsidR="00A407F7" w:rsidRPr="00D824CC" w:rsidRDefault="00602599" w:rsidP="006B5AC0">
      <w:pPr>
        <w:pStyle w:val="a4"/>
        <w:numPr>
          <w:ilvl w:val="0"/>
          <w:numId w:val="7"/>
        </w:numPr>
        <w:ind w:left="0" w:firstLine="851"/>
      </w:pPr>
      <w:r w:rsidRPr="00D824CC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824CC" w:rsidRDefault="00602599" w:rsidP="006B5AC0">
      <w:pPr>
        <w:pStyle w:val="a4"/>
        <w:numPr>
          <w:ilvl w:val="0"/>
          <w:numId w:val="7"/>
        </w:numPr>
        <w:ind w:left="0" w:firstLine="851"/>
      </w:pPr>
      <w:r w:rsidRPr="00D824CC"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:rsidR="00A407F7" w:rsidRPr="00D824CC" w:rsidRDefault="00602599" w:rsidP="006B5AC0">
      <w:pPr>
        <w:pStyle w:val="a4"/>
        <w:numPr>
          <w:ilvl w:val="0"/>
          <w:numId w:val="7"/>
        </w:numPr>
        <w:ind w:left="0" w:firstLine="851"/>
      </w:pPr>
      <w:r w:rsidRPr="00D824CC">
        <w:t xml:space="preserve">СТП </w:t>
      </w:r>
      <w:proofErr w:type="spellStart"/>
      <w:r w:rsidRPr="00D824CC">
        <w:t>ВятГУ</w:t>
      </w:r>
      <w:proofErr w:type="spellEnd"/>
      <w:r w:rsidRPr="00D824CC">
        <w:t xml:space="preserve"> 101-2004 «Общие требования к о</w:t>
      </w:r>
      <w:r w:rsidR="00E81276">
        <w:t>формлению текстовых документов».</w:t>
      </w:r>
    </w:p>
    <w:p w:rsidR="00A407F7" w:rsidRPr="00D824CC" w:rsidRDefault="00A407F7" w:rsidP="00E81276"/>
    <w:sectPr w:rsidR="00A407F7" w:rsidRPr="00D824CC" w:rsidSect="00907269">
      <w:headerReference w:type="default" r:id="rId36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6CB" w:rsidRDefault="005606CB">
      <w:pPr>
        <w:spacing w:before="0" w:line="240" w:lineRule="auto"/>
      </w:pPr>
      <w:r>
        <w:separator/>
      </w:r>
    </w:p>
  </w:endnote>
  <w:endnote w:type="continuationSeparator" w:id="0">
    <w:p w:rsidR="005606CB" w:rsidRDefault="005606CB">
      <w:pPr>
        <w:spacing w:before="0" w:line="240" w:lineRule="auto"/>
      </w:pPr>
      <w:r>
        <w:continuationSeparator/>
      </w:r>
    </w:p>
  </w:endnote>
  <w:endnote w:type="continuationNotice" w:id="1">
    <w:p w:rsidR="005606CB" w:rsidRDefault="005606C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:rsidR="00A45387" w:rsidRDefault="00A45387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A45387" w:rsidRDefault="00A45387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387" w:rsidRDefault="00A45387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6CB" w:rsidRDefault="005606CB" w:rsidP="00990EAC">
      <w:pPr>
        <w:spacing w:before="0" w:line="240" w:lineRule="auto"/>
      </w:pPr>
      <w:r>
        <w:separator/>
      </w:r>
    </w:p>
  </w:footnote>
  <w:footnote w:type="continuationSeparator" w:id="0">
    <w:p w:rsidR="005606CB" w:rsidRDefault="005606CB" w:rsidP="00990EAC">
      <w:pPr>
        <w:spacing w:before="0" w:line="240" w:lineRule="auto"/>
      </w:pPr>
      <w:r>
        <w:continuationSeparator/>
      </w:r>
    </w:p>
  </w:footnote>
  <w:footnote w:type="continuationNotice" w:id="1">
    <w:p w:rsidR="005606CB" w:rsidRDefault="005606C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:rsidR="00A45387" w:rsidRDefault="00A45387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A45387" w:rsidRDefault="00A45387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:rsidR="00A45387" w:rsidRDefault="00A45387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:rsidR="00A45387" w:rsidRDefault="00A45387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BD3D5F">
          <w:rPr>
            <w:rStyle w:val="af1"/>
            <w:noProof/>
          </w:rPr>
          <w:t>36</w:t>
        </w:r>
        <w:r>
          <w:rPr>
            <w:rStyle w:val="af1"/>
          </w:rPr>
          <w:fldChar w:fldCharType="end"/>
        </w:r>
      </w:p>
    </w:sdtContent>
  </w:sdt>
  <w:p w:rsidR="00A45387" w:rsidRDefault="00A45387" w:rsidP="00683BA9">
    <w:pPr>
      <w:pStyle w:val="ad"/>
      <w:ind w:right="360" w:firstLine="0"/>
      <w:jc w:val="center"/>
      <w:rPr>
        <w:rStyle w:val="af1"/>
      </w:rPr>
    </w:pPr>
  </w:p>
  <w:p w:rsidR="00A45387" w:rsidRPr="008E27BF" w:rsidRDefault="00A45387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34293AFE"/>
    <w:multiLevelType w:val="hybridMultilevel"/>
    <w:tmpl w:val="E222D4CE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8FD0251"/>
    <w:multiLevelType w:val="hybridMultilevel"/>
    <w:tmpl w:val="38B6FED2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73C93E22"/>
    <w:multiLevelType w:val="hybridMultilevel"/>
    <w:tmpl w:val="CA88802E"/>
    <w:lvl w:ilvl="0" w:tplc="6988EB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6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1C8B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1FF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66FFB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A672A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4186"/>
    <w:rsid w:val="001673EC"/>
    <w:rsid w:val="00172DBA"/>
    <w:rsid w:val="00176460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4C43"/>
    <w:rsid w:val="001B794F"/>
    <w:rsid w:val="001C1C2A"/>
    <w:rsid w:val="001D1A66"/>
    <w:rsid w:val="001D25A3"/>
    <w:rsid w:val="001D3FB1"/>
    <w:rsid w:val="001E1829"/>
    <w:rsid w:val="001F2D24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2969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131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1D7"/>
    <w:rsid w:val="00317B1A"/>
    <w:rsid w:val="00317BF7"/>
    <w:rsid w:val="00323F6E"/>
    <w:rsid w:val="00326605"/>
    <w:rsid w:val="00330BA6"/>
    <w:rsid w:val="003419C4"/>
    <w:rsid w:val="00342964"/>
    <w:rsid w:val="00345236"/>
    <w:rsid w:val="00347071"/>
    <w:rsid w:val="00347678"/>
    <w:rsid w:val="00350180"/>
    <w:rsid w:val="00351631"/>
    <w:rsid w:val="00351A6B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1D47"/>
    <w:rsid w:val="00393F45"/>
    <w:rsid w:val="003954B2"/>
    <w:rsid w:val="003965FB"/>
    <w:rsid w:val="00397496"/>
    <w:rsid w:val="003A0229"/>
    <w:rsid w:val="003A4E95"/>
    <w:rsid w:val="003A546E"/>
    <w:rsid w:val="003A7A43"/>
    <w:rsid w:val="003B31B1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1A98"/>
    <w:rsid w:val="003F3F0D"/>
    <w:rsid w:val="003F465E"/>
    <w:rsid w:val="003F5525"/>
    <w:rsid w:val="00401909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97463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28F5"/>
    <w:rsid w:val="004C5524"/>
    <w:rsid w:val="004D41A2"/>
    <w:rsid w:val="004D4284"/>
    <w:rsid w:val="004E3BC6"/>
    <w:rsid w:val="004E5DE3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15A7B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6CB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1294"/>
    <w:rsid w:val="005E38E8"/>
    <w:rsid w:val="005E7941"/>
    <w:rsid w:val="005F0877"/>
    <w:rsid w:val="005F0B98"/>
    <w:rsid w:val="005F50FC"/>
    <w:rsid w:val="005F5849"/>
    <w:rsid w:val="006002DB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DAB"/>
    <w:rsid w:val="00642FB9"/>
    <w:rsid w:val="00645BED"/>
    <w:rsid w:val="0064643E"/>
    <w:rsid w:val="0064746E"/>
    <w:rsid w:val="00657E71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0C97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B3F10"/>
    <w:rsid w:val="006B5AC0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275"/>
    <w:rsid w:val="00762D75"/>
    <w:rsid w:val="007630D2"/>
    <w:rsid w:val="007661F7"/>
    <w:rsid w:val="0076691E"/>
    <w:rsid w:val="00770291"/>
    <w:rsid w:val="00773671"/>
    <w:rsid w:val="00773EC7"/>
    <w:rsid w:val="00775FCB"/>
    <w:rsid w:val="007833AD"/>
    <w:rsid w:val="007913AE"/>
    <w:rsid w:val="00792AF3"/>
    <w:rsid w:val="007A0770"/>
    <w:rsid w:val="007A3137"/>
    <w:rsid w:val="007A44EC"/>
    <w:rsid w:val="007A670B"/>
    <w:rsid w:val="007A6923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C71DE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06BAA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66C"/>
    <w:rsid w:val="00860B07"/>
    <w:rsid w:val="0086724C"/>
    <w:rsid w:val="00867871"/>
    <w:rsid w:val="00872979"/>
    <w:rsid w:val="00873C68"/>
    <w:rsid w:val="008818FE"/>
    <w:rsid w:val="008821B6"/>
    <w:rsid w:val="00884156"/>
    <w:rsid w:val="00887461"/>
    <w:rsid w:val="008913CD"/>
    <w:rsid w:val="00894D47"/>
    <w:rsid w:val="00895567"/>
    <w:rsid w:val="008971EB"/>
    <w:rsid w:val="008A0515"/>
    <w:rsid w:val="008A106D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131E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034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75B49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631B"/>
    <w:rsid w:val="00A37745"/>
    <w:rsid w:val="00A407F7"/>
    <w:rsid w:val="00A43160"/>
    <w:rsid w:val="00A43971"/>
    <w:rsid w:val="00A43D43"/>
    <w:rsid w:val="00A44857"/>
    <w:rsid w:val="00A4538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6FC0"/>
    <w:rsid w:val="00AF7668"/>
    <w:rsid w:val="00B0172A"/>
    <w:rsid w:val="00B01C59"/>
    <w:rsid w:val="00B03DA5"/>
    <w:rsid w:val="00B0462F"/>
    <w:rsid w:val="00B069E1"/>
    <w:rsid w:val="00B06B73"/>
    <w:rsid w:val="00B125F0"/>
    <w:rsid w:val="00B12A64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439A"/>
    <w:rsid w:val="00BC76B6"/>
    <w:rsid w:val="00BD2B75"/>
    <w:rsid w:val="00BD3D5F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143E"/>
    <w:rsid w:val="00D43A30"/>
    <w:rsid w:val="00D46F87"/>
    <w:rsid w:val="00D53CAA"/>
    <w:rsid w:val="00D54ECC"/>
    <w:rsid w:val="00D55D4A"/>
    <w:rsid w:val="00D615DD"/>
    <w:rsid w:val="00D664C5"/>
    <w:rsid w:val="00D67065"/>
    <w:rsid w:val="00D67BE9"/>
    <w:rsid w:val="00D7189D"/>
    <w:rsid w:val="00D730CA"/>
    <w:rsid w:val="00D801DF"/>
    <w:rsid w:val="00D824CC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5B"/>
    <w:rsid w:val="00DA64D0"/>
    <w:rsid w:val="00DA6582"/>
    <w:rsid w:val="00DA710A"/>
    <w:rsid w:val="00DB0DFE"/>
    <w:rsid w:val="00DB362A"/>
    <w:rsid w:val="00DB67CB"/>
    <w:rsid w:val="00DC22C2"/>
    <w:rsid w:val="00DC575A"/>
    <w:rsid w:val="00DC5FE1"/>
    <w:rsid w:val="00DD2B98"/>
    <w:rsid w:val="00DD3EE5"/>
    <w:rsid w:val="00DD4754"/>
    <w:rsid w:val="00DD721A"/>
    <w:rsid w:val="00DD7225"/>
    <w:rsid w:val="00DE03C1"/>
    <w:rsid w:val="00DE18B5"/>
    <w:rsid w:val="00DE3535"/>
    <w:rsid w:val="00DE3927"/>
    <w:rsid w:val="00DE479D"/>
    <w:rsid w:val="00DF09F4"/>
    <w:rsid w:val="00DF3856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37A67"/>
    <w:rsid w:val="00E41AEE"/>
    <w:rsid w:val="00E42E56"/>
    <w:rsid w:val="00E431A6"/>
    <w:rsid w:val="00E45D62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1276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08E0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D94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1828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448794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4">
    <w:name w:val="List Paragraph"/>
    <w:aliases w:val="vgu_List1"/>
    <w:basedOn w:val="a0"/>
    <w:link w:val="a5"/>
    <w:uiPriority w:val="34"/>
    <w:qFormat/>
    <w:rsid w:val="006D46A3"/>
    <w:pPr>
      <w:keepLines/>
      <w:tabs>
        <w:tab w:val="left" w:pos="1276"/>
      </w:tabs>
      <w:spacing w:before="0"/>
      <w:ind w:firstLine="0"/>
    </w:pPr>
  </w:style>
  <w:style w:type="character" w:customStyle="1" w:styleId="a5">
    <w:name w:val="Абзац списка Знак"/>
    <w:aliases w:val="vgu_List1 Знак"/>
    <w:basedOn w:val="a1"/>
    <w:link w:val="a4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4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1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4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0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0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0"/>
    <w:next w:val="a0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1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1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2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0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1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0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1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0"/>
    <w:next w:val="a0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0"/>
    <w:next w:val="a0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0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0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1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0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1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1"/>
    <w:rsid w:val="00C17A21"/>
    <w:rPr>
      <w:szCs w:val="24"/>
    </w:rPr>
  </w:style>
  <w:style w:type="paragraph" w:customStyle="1" w:styleId="vguxTitleDocName">
    <w:name w:val="vgux_TitleDocName"/>
    <w:basedOn w:val="a0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0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0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0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1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0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1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0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0"/>
    <w:uiPriority w:val="99"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1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0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1"/>
    <w:rsid w:val="0044495C"/>
  </w:style>
  <w:style w:type="character" w:customStyle="1" w:styleId="apple-converted-space">
    <w:name w:val="apple-converted-space"/>
    <w:basedOn w:val="a1"/>
    <w:rsid w:val="0044495C"/>
  </w:style>
  <w:style w:type="character" w:customStyle="1" w:styleId="s11">
    <w:name w:val="s11"/>
    <w:basedOn w:val="a1"/>
    <w:rsid w:val="0044495C"/>
  </w:style>
  <w:style w:type="paragraph" w:customStyle="1" w:styleId="s6">
    <w:name w:val="s6"/>
    <w:basedOn w:val="a0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1"/>
    <w:rsid w:val="0044495C"/>
  </w:style>
  <w:style w:type="character" w:customStyle="1" w:styleId="s4">
    <w:name w:val="s4"/>
    <w:basedOn w:val="a1"/>
    <w:rsid w:val="0044495C"/>
  </w:style>
  <w:style w:type="character" w:customStyle="1" w:styleId="s19">
    <w:name w:val="s19"/>
    <w:basedOn w:val="a1"/>
    <w:rsid w:val="0044495C"/>
  </w:style>
  <w:style w:type="character" w:customStyle="1" w:styleId="s27">
    <w:name w:val="s27"/>
    <w:basedOn w:val="a1"/>
    <w:rsid w:val="0044495C"/>
  </w:style>
  <w:style w:type="character" w:customStyle="1" w:styleId="s26">
    <w:name w:val="s26"/>
    <w:basedOn w:val="a1"/>
    <w:rsid w:val="0044495C"/>
  </w:style>
  <w:style w:type="character" w:styleId="aff">
    <w:name w:val="Emphasis"/>
    <w:basedOn w:val="a1"/>
    <w:uiPriority w:val="20"/>
    <w:qFormat/>
    <w:rsid w:val="0044495C"/>
    <w:rPr>
      <w:i/>
      <w:iCs/>
    </w:rPr>
  </w:style>
  <w:style w:type="character" w:styleId="aff0">
    <w:name w:val="Intense Reference"/>
    <w:basedOn w:val="a1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1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0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0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1"/>
    <w:rsid w:val="0044495C"/>
  </w:style>
  <w:style w:type="character" w:customStyle="1" w:styleId="eop">
    <w:name w:val="eop"/>
    <w:basedOn w:val="a1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6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97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3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7FC3C9-6C5A-4ED6-8654-F5A29AAFB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659</TotalTime>
  <Pages>50</Pages>
  <Words>8934</Words>
  <Characters>50927</Characters>
  <Application>Microsoft Office Word</Application>
  <DocSecurity>0</DocSecurity>
  <Lines>424</Lines>
  <Paragraphs>119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59742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Arkady</cp:lastModifiedBy>
  <cp:revision>27</cp:revision>
  <cp:lastPrinted>2026-09-20T20:39:00Z</cp:lastPrinted>
  <dcterms:created xsi:type="dcterms:W3CDTF">2026-09-27T09:41:00Z</dcterms:created>
  <dcterms:modified xsi:type="dcterms:W3CDTF">2026-09-30T17:03:00Z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