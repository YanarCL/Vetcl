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2"/>
        <w:gridCol w:w="1607"/>
        <w:gridCol w:w="4109"/>
      </w:tblGrid>
      <w:tr w:rsidR="0044495C" w:rsidTr="007D07C7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Pr="00345236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УТВЕРЖДАЮ</w:t>
            </w:r>
          </w:p>
        </w:tc>
      </w:tr>
      <w:tr w:rsidR="0044495C" w:rsidRPr="00272504" w:rsidTr="007D07C7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Pr="00ED7A3E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Руководитель дисциплины</w:t>
            </w:r>
          </w:p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___________ Долженкова М. Л.</w:t>
            </w:r>
          </w:p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«____» _____________ 2026 г.</w:t>
            </w:r>
          </w:p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М.П.</w:t>
            </w:r>
          </w:p>
          <w:p w:rsidR="00426DCA" w:rsidRDefault="00426DCA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426DCA" w:rsidRDefault="00426DCA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345236" w:rsidRDefault="00345236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907269" w:rsidRDefault="00907269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907269" w:rsidRDefault="00907269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345236" w:rsidRDefault="00345236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</w:tc>
      </w:tr>
    </w:tbl>
    <w:p w:rsidR="0044495C" w:rsidRPr="00646136" w:rsidRDefault="0044495C" w:rsidP="0044495C">
      <w:pPr>
        <w:pStyle w:val="vguxTitleDocName"/>
        <w:ind w:right="849"/>
      </w:pPr>
      <w:r>
        <w:t>ТЕХНИЧЕСКОЕ ЗАДАНИЕ</w:t>
      </w:r>
    </w:p>
    <w:p w:rsidR="0044495C" w:rsidRPr="000B3E41" w:rsidRDefault="0044495C" w:rsidP="0044495C">
      <w:pPr>
        <w:ind w:right="849" w:firstLine="0"/>
        <w:jc w:val="center"/>
      </w:pPr>
      <w:r>
        <w:t>на разработку</w:t>
      </w:r>
    </w:p>
    <w:p w:rsidR="0044495C" w:rsidRPr="000B3E41" w:rsidRDefault="0044495C" w:rsidP="0044495C">
      <w:pPr>
        <w:ind w:right="849" w:firstLine="0"/>
        <w:jc w:val="center"/>
      </w:pPr>
      <w:r>
        <w:t xml:space="preserve">информационной системы </w:t>
      </w:r>
      <w:r w:rsidR="0086066C">
        <w:t>ветеринарной клиники</w:t>
      </w: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44495C">
      <w:pPr>
        <w:ind w:right="849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Default="0044495C" w:rsidP="00ED7A3E">
      <w:pPr>
        <w:ind w:right="849" w:firstLine="0"/>
      </w:pPr>
    </w:p>
    <w:p w:rsidR="00907269" w:rsidRPr="00646136" w:rsidRDefault="00907269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tbl>
      <w:tblPr>
        <w:tblW w:w="9676" w:type="dxa"/>
        <w:tblInd w:w="-318" w:type="dxa"/>
        <w:tblLook w:val="00A0" w:firstRow="1" w:lastRow="0" w:firstColumn="1" w:lastColumn="0" w:noHBand="0" w:noVBand="0"/>
      </w:tblPr>
      <w:tblGrid>
        <w:gridCol w:w="948"/>
        <w:gridCol w:w="3925"/>
        <w:gridCol w:w="4803"/>
      </w:tblGrid>
      <w:tr w:rsidR="00426DCA" w:rsidTr="00426DCA">
        <w:tc>
          <w:tcPr>
            <w:tcW w:w="1026" w:type="dxa"/>
          </w:tcPr>
          <w:p w:rsidR="00426DCA" w:rsidRPr="00646136" w:rsidRDefault="00426DCA" w:rsidP="00426DCA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</w:tcPr>
          <w:p w:rsidR="00426DCA" w:rsidRPr="00646136" w:rsidRDefault="00426DCA" w:rsidP="00426DCA">
            <w:pPr>
              <w:ind w:right="849" w:firstLine="0"/>
            </w:pPr>
          </w:p>
        </w:tc>
        <w:tc>
          <w:tcPr>
            <w:tcW w:w="4325" w:type="dxa"/>
          </w:tcPr>
          <w:p w:rsidR="00426DCA" w:rsidRPr="00646136" w:rsidRDefault="00426DCA" w:rsidP="00426DCA">
            <w:pPr>
              <w:ind w:left="639" w:right="849" w:firstLine="0"/>
            </w:pPr>
            <w:r>
              <w:t>СОГЛАСОВАНО</w:t>
            </w:r>
          </w:p>
        </w:tc>
      </w:tr>
      <w:tr w:rsidR="00426DCA" w:rsidTr="00426DCA">
        <w:trPr>
          <w:trHeight w:val="1713"/>
        </w:trPr>
        <w:tc>
          <w:tcPr>
            <w:tcW w:w="1026" w:type="dxa"/>
          </w:tcPr>
          <w:p w:rsidR="00426DCA" w:rsidRPr="00646136" w:rsidRDefault="00426DCA" w:rsidP="00426DCA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  <w:hideMark/>
          </w:tcPr>
          <w:p w:rsidR="00426DCA" w:rsidRPr="00646136" w:rsidRDefault="00426DCA" w:rsidP="00426DCA">
            <w:pPr>
              <w:ind w:right="849" w:firstLine="0"/>
            </w:pPr>
          </w:p>
        </w:tc>
        <w:tc>
          <w:tcPr>
            <w:tcW w:w="4325" w:type="dxa"/>
          </w:tcPr>
          <w:p w:rsidR="00426DCA" w:rsidRPr="00646136" w:rsidRDefault="00426DCA" w:rsidP="00426DCA">
            <w:pPr>
              <w:ind w:left="639" w:right="849" w:firstLine="0"/>
            </w:pPr>
            <w:r>
              <w:t xml:space="preserve">Студент Колледжа </w:t>
            </w:r>
            <w:proofErr w:type="spellStart"/>
            <w:r>
              <w:t>ВятГУ</w:t>
            </w:r>
            <w:proofErr w:type="spellEnd"/>
          </w:p>
          <w:p w:rsidR="00426DCA" w:rsidRPr="00646136" w:rsidRDefault="00426DCA" w:rsidP="00426DCA">
            <w:pPr>
              <w:ind w:left="639" w:right="849" w:firstLine="0"/>
            </w:pPr>
            <w:r>
              <w:t xml:space="preserve">___________ </w:t>
            </w:r>
            <w:proofErr w:type="spellStart"/>
            <w:r w:rsidR="0086066C">
              <w:t>Савватеев</w:t>
            </w:r>
            <w:proofErr w:type="spellEnd"/>
            <w:r w:rsidR="0086066C">
              <w:t> А. С</w:t>
            </w:r>
            <w:r>
              <w:t>.</w:t>
            </w:r>
          </w:p>
          <w:p w:rsidR="00426DCA" w:rsidRPr="00646136" w:rsidRDefault="00426DCA" w:rsidP="00426DCA">
            <w:pPr>
              <w:ind w:left="639" w:right="849" w:firstLine="0"/>
            </w:pPr>
            <w:r>
              <w:t>«____» _____________ 2026 г.</w:t>
            </w:r>
          </w:p>
        </w:tc>
      </w:tr>
    </w:tbl>
    <w:p w:rsidR="0044495C" w:rsidRDefault="0044495C" w:rsidP="0044495C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2B41FC" w:rsidRDefault="0044495C" w:rsidP="00ED7A3E">
      <w:pPr>
        <w:ind w:right="849" w:firstLine="0"/>
        <w:jc w:val="center"/>
        <w:sectPr w:rsidR="0044495C" w:rsidRPr="002B41FC" w:rsidSect="00683BA9">
          <w:headerReference w:type="even" r:id="rId11"/>
          <w:headerReference w:type="default" r:id="rId12"/>
          <w:footerReference w:type="even" r:id="rId13"/>
          <w:footerReference w:type="default" r:id="rId14"/>
          <w:pgSz w:w="11907" w:h="16840"/>
          <w:pgMar w:top="1134" w:right="851" w:bottom="1134" w:left="1418" w:header="720" w:footer="720" w:gutter="0"/>
          <w:pgNumType w:start="1"/>
          <w:cols w:space="720"/>
          <w:titlePg/>
        </w:sectPr>
      </w:pPr>
      <w:r>
        <w:t>2026</w:t>
      </w:r>
    </w:p>
    <w:p w:rsidR="0044495C" w:rsidRPr="00705CCE" w:rsidRDefault="0044495C" w:rsidP="0044495C">
      <w:pPr>
        <w:pStyle w:val="vguCContentName"/>
        <w:ind w:right="849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4495C" w:rsidRDefault="0044495C" w:rsidP="00F76D48">
          <w:pPr>
            <w:pStyle w:val="afb"/>
            <w:spacing w:line="276" w:lineRule="auto"/>
            <w:ind w:right="849"/>
            <w:jc w:val="both"/>
          </w:pPr>
        </w:p>
        <w:p w:rsidR="00401909" w:rsidRDefault="0044495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41601899" w:history="1">
            <w:r w:rsidR="00401909" w:rsidRPr="00F15E34">
              <w:rPr>
                <w:rStyle w:val="a6"/>
              </w:rPr>
              <w:t>Введение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_Toc241601899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4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00" w:history="1">
            <w:r w:rsidR="00401909" w:rsidRPr="00F15E34">
              <w:rPr>
                <w:rStyle w:val="a6"/>
              </w:rPr>
              <w:t>1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Термины и определения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_Toc241601900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5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01" w:history="1">
            <w:r w:rsidR="00401909" w:rsidRPr="00F15E34">
              <w:rPr>
                <w:rStyle w:val="a6"/>
              </w:rPr>
              <w:t>2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Перечень сокращений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_Toc241601901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6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02" w:history="1">
            <w:r w:rsidR="00401909" w:rsidRPr="00F15E34">
              <w:rPr>
                <w:rStyle w:val="a6"/>
              </w:rPr>
              <w:t>3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Общие сведения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_Toc241601902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7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03" w:history="1">
            <w:r w:rsidR="00401909" w:rsidRPr="00F15E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Наименование разработки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_Toc241601903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7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04" w:history="1">
            <w:r w:rsidR="00401909" w:rsidRPr="00F15E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Основания для разработки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_Toc241601904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7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05" w:history="1">
            <w:r w:rsidR="00401909" w:rsidRPr="00F15E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Сведения об участниках разработки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_Toc241601905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7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06" w:history="1">
            <w:r w:rsidR="00401909" w:rsidRPr="00F15E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Сроки разработки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_Toc241601906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7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07" w:history="1">
            <w:r w:rsidR="00401909" w:rsidRPr="00F15E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Источники и порядок финансирования работ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_Toc241601907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7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08" w:history="1">
            <w:r w:rsidR="00401909" w:rsidRPr="00F15E34">
              <w:rPr>
                <w:rStyle w:val="a6"/>
              </w:rPr>
              <w:t>4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Цели и назначение создания системы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_Toc241601908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8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09" w:history="1">
            <w:r w:rsidR="00401909" w:rsidRPr="00F15E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Цели создания системы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_Toc241601909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8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10" w:history="1">
            <w:r w:rsidR="00401909" w:rsidRPr="00F15E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Назначение системы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_Toc241601910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8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11" w:history="1">
            <w:r w:rsidR="00401909" w:rsidRPr="00F15E34">
              <w:rPr>
                <w:rStyle w:val="a6"/>
              </w:rPr>
              <w:t>5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Характеристика объекта автоматизации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_Toc241601911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9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12" w:history="1">
            <w:r w:rsidR="00401909" w:rsidRPr="00F15E34">
              <w:rPr>
                <w:rStyle w:val="a6"/>
              </w:rPr>
              <w:t>6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автоматизированной системе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_Toc241601912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11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13" w:history="1">
            <w:r w:rsidR="00401909" w:rsidRPr="00F15E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структуре системы в целом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_Toc241601913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11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14" w:history="1">
            <w:r w:rsidR="00401909" w:rsidRPr="00F15E34">
              <w:rPr>
                <w:rStyle w:val="a6"/>
              </w:rPr>
              <w:t>6.1.1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перспективам развития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_Toc241601914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11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15" w:history="1">
            <w:r w:rsidR="00401909" w:rsidRPr="00F15E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6.2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Принцип работы программы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_Toc241601915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11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16" w:history="1">
            <w:r w:rsidR="00401909" w:rsidRPr="00F15E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6.3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пользовательскому интерфейсу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_Toc241601916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12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17" w:history="1">
            <w:r w:rsidR="00401909" w:rsidRPr="00F15E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6.4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функциям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_Toc241601917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27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18" w:history="1">
            <w:r w:rsidR="00401909" w:rsidRPr="00F15E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6.5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видам обеспечения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_Toc241601918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30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19" w:history="1">
            <w:r w:rsidR="00401909" w:rsidRPr="00F15E34">
              <w:rPr>
                <w:rStyle w:val="a6"/>
              </w:rPr>
              <w:t>6.5.1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математическому обеспечению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_Toc241601919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30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20" w:history="1">
            <w:r w:rsidR="00401909" w:rsidRPr="00F15E34">
              <w:rPr>
                <w:rStyle w:val="a6"/>
              </w:rPr>
              <w:t>6.5.2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информационному обеспечению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_Toc241601920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30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41"/>
            <w:tabs>
              <w:tab w:val="left" w:pos="2014"/>
            </w:tabs>
            <w:rPr>
              <w:rFonts w:asciiTheme="minorHAnsi" w:hAnsiTheme="minorHAnsi"/>
              <w:sz w:val="22"/>
            </w:rPr>
          </w:pPr>
          <w:hyperlink w:anchor="_Toc241601921" w:history="1">
            <w:r w:rsidR="00401909" w:rsidRPr="00F15E34">
              <w:rPr>
                <w:rStyle w:val="a6"/>
              </w:rPr>
              <w:t>6.5.2.1</w:t>
            </w:r>
            <w:r w:rsidR="00401909">
              <w:rPr>
                <w:rFonts w:asciiTheme="minorHAnsi" w:hAnsiTheme="minorHAnsi"/>
                <w:sz w:val="22"/>
              </w:rPr>
              <w:tab/>
            </w:r>
            <w:r w:rsidR="00401909" w:rsidRPr="00F15E34">
              <w:rPr>
                <w:rStyle w:val="a6"/>
              </w:rPr>
              <w:t>Требования к структуре данных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_Toc241601921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30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41"/>
            <w:tabs>
              <w:tab w:val="left" w:pos="2014"/>
            </w:tabs>
            <w:rPr>
              <w:rFonts w:asciiTheme="minorHAnsi" w:hAnsiTheme="minorHAnsi"/>
              <w:sz w:val="22"/>
            </w:rPr>
          </w:pPr>
          <w:hyperlink w:anchor="_Toc241601922" w:history="1">
            <w:r w:rsidR="00401909" w:rsidRPr="00F15E34">
              <w:rPr>
                <w:rStyle w:val="a6"/>
              </w:rPr>
              <w:t>6.5.2.2</w:t>
            </w:r>
            <w:r w:rsidR="00401909">
              <w:rPr>
                <w:rFonts w:asciiTheme="minorHAnsi" w:hAnsiTheme="minorHAnsi"/>
                <w:sz w:val="22"/>
              </w:rPr>
              <w:tab/>
            </w:r>
            <w:r w:rsidR="00401909" w:rsidRPr="00F15E34">
              <w:rPr>
                <w:rStyle w:val="a6"/>
              </w:rPr>
              <w:t>Требования к контролю, хранению, обновлению и восстановлению данных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_Toc241601922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31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41"/>
            <w:tabs>
              <w:tab w:val="left" w:pos="2014"/>
            </w:tabs>
            <w:rPr>
              <w:rFonts w:asciiTheme="minorHAnsi" w:hAnsiTheme="minorHAnsi"/>
              <w:sz w:val="22"/>
            </w:rPr>
          </w:pPr>
          <w:hyperlink w:anchor="_Toc241601923" w:history="1">
            <w:r w:rsidR="00401909" w:rsidRPr="00F15E34">
              <w:rPr>
                <w:rStyle w:val="a6"/>
              </w:rPr>
              <w:t>6.5.2.3</w:t>
            </w:r>
            <w:r w:rsidR="00401909">
              <w:rPr>
                <w:rFonts w:asciiTheme="minorHAnsi" w:hAnsiTheme="minorHAnsi"/>
                <w:sz w:val="22"/>
              </w:rPr>
              <w:tab/>
            </w:r>
            <w:r w:rsidR="00401909" w:rsidRPr="00F15E34">
              <w:rPr>
                <w:rStyle w:val="a6"/>
              </w:rPr>
              <w:t>Требования к входным данным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_Toc241601923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31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24" w:history="1">
            <w:r w:rsidR="00401909" w:rsidRPr="00F15E34">
              <w:rPr>
                <w:rStyle w:val="a6"/>
              </w:rPr>
              <w:t>6.5.3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лингвистическому обеспечению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_Toc241601924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32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25" w:history="1">
            <w:r w:rsidR="00401909" w:rsidRPr="00F15E34">
              <w:rPr>
                <w:rStyle w:val="a6"/>
              </w:rPr>
              <w:t>6.5.4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программному обеспечению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_Toc241601925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32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41"/>
            <w:tabs>
              <w:tab w:val="left" w:pos="2014"/>
            </w:tabs>
            <w:rPr>
              <w:rFonts w:asciiTheme="minorHAnsi" w:hAnsiTheme="minorHAnsi"/>
              <w:sz w:val="22"/>
            </w:rPr>
          </w:pPr>
          <w:hyperlink w:anchor="_Toc241601926" w:history="1">
            <w:r w:rsidR="00401909" w:rsidRPr="00F15E34">
              <w:rPr>
                <w:rStyle w:val="a6"/>
              </w:rPr>
              <w:t>6.5.4.1</w:t>
            </w:r>
            <w:r w:rsidR="00401909">
              <w:rPr>
                <w:rFonts w:asciiTheme="minorHAnsi" w:hAnsiTheme="minorHAnsi"/>
                <w:sz w:val="22"/>
              </w:rPr>
              <w:tab/>
            </w:r>
            <w:r w:rsidR="00401909" w:rsidRPr="00F15E34">
              <w:rPr>
                <w:rStyle w:val="a6"/>
              </w:rPr>
              <w:t>Требования к операционной системе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_Toc241601926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32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27" w:history="1">
            <w:r w:rsidR="00401909" w:rsidRPr="00F15E34">
              <w:rPr>
                <w:rStyle w:val="a6"/>
              </w:rPr>
              <w:t>6.5.5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техническому обеспечению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_Toc241601927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33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28" w:history="1">
            <w:r w:rsidR="00401909" w:rsidRPr="00F15E34">
              <w:rPr>
                <w:rStyle w:val="a6"/>
              </w:rPr>
              <w:t>6.5.6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метрологическому обеспечению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_Toc241601928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33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29" w:history="1">
            <w:r w:rsidR="00401909" w:rsidRPr="00F15E34">
              <w:rPr>
                <w:rStyle w:val="a6"/>
              </w:rPr>
              <w:t>6.5.7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организационному обеспечению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_Toc241601929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33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30" w:history="1">
            <w:r w:rsidR="00401909" w:rsidRPr="00F15E34">
              <w:rPr>
                <w:rStyle w:val="a6"/>
              </w:rPr>
              <w:t>6.5.8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методическому обеспечению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_Toc241601930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34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31" w:history="1">
            <w:r w:rsidR="00401909" w:rsidRPr="00F15E34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6.6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Общие технические требования к системе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_Toc241601931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34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32" w:history="1">
            <w:r w:rsidR="00401909" w:rsidRPr="00F15E34">
              <w:rPr>
                <w:rStyle w:val="a6"/>
              </w:rPr>
              <w:t>6.6.1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численности и квалификации персонала и пользователей системы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_Toc241601932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34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33" w:history="1">
            <w:r w:rsidR="00401909" w:rsidRPr="00F15E34">
              <w:rPr>
                <w:rStyle w:val="a6"/>
              </w:rPr>
              <w:t>6.6.2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показателям назначения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_Toc241601933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35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34" w:history="1">
            <w:r w:rsidR="00401909" w:rsidRPr="00F15E34">
              <w:rPr>
                <w:rStyle w:val="a6"/>
              </w:rPr>
              <w:t>6.6.3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надёжности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_Toc241601934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35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35" w:history="1">
            <w:r w:rsidR="00401909" w:rsidRPr="00F15E34">
              <w:rPr>
                <w:rStyle w:val="a6"/>
              </w:rPr>
              <w:t>6.6.4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безопасности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_Toc241601935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36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36" w:history="1">
            <w:r w:rsidR="00401909" w:rsidRPr="00F15E34">
              <w:rPr>
                <w:rStyle w:val="a6"/>
              </w:rPr>
              <w:t>6.6.5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эргономике и технической эстетике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_Toc241601936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36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37" w:history="1">
            <w:r w:rsidR="00401909" w:rsidRPr="00F15E34">
              <w:rPr>
                <w:rStyle w:val="a6"/>
              </w:rPr>
              <w:t>6.6.6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транспортабельности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_Toc241601937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36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38" w:history="1">
            <w:r w:rsidR="00401909" w:rsidRPr="00F15E34">
              <w:rPr>
                <w:rStyle w:val="a6"/>
              </w:rPr>
              <w:t>6.6.7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эксплуатации, техническому обслуживанию, ремонту и хранению компонентов системы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_Toc241601938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37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39" w:history="1">
            <w:r w:rsidR="00401909" w:rsidRPr="00F15E34">
              <w:rPr>
                <w:rStyle w:val="a6"/>
              </w:rPr>
              <w:t>6.6.8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защите информации от несанкционированного доступа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_Toc241601939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37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40" w:history="1">
            <w:r w:rsidR="00401909" w:rsidRPr="00F15E34">
              <w:rPr>
                <w:rStyle w:val="a6"/>
              </w:rPr>
              <w:t>6.6.9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по сохранности информации при авариях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_Toc241601940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37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41" w:history="1">
            <w:r w:rsidR="00401909" w:rsidRPr="00F15E34">
              <w:rPr>
                <w:rStyle w:val="a6"/>
              </w:rPr>
              <w:t>6.6.10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защите от влияния внешних воздействий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_Toc241601941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38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42" w:history="1">
            <w:r w:rsidR="00401909" w:rsidRPr="00F15E34">
              <w:rPr>
                <w:rStyle w:val="a6"/>
              </w:rPr>
              <w:t>6.6.11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патентной чистоте и патентоспособности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_Toc241601942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38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43" w:history="1">
            <w:r w:rsidR="00401909" w:rsidRPr="00F15E34">
              <w:rPr>
                <w:rStyle w:val="a6"/>
              </w:rPr>
              <w:t>6.6.12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стандартизации и унификации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_Toc241601943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38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44" w:history="1">
            <w:r w:rsidR="00401909" w:rsidRPr="00F15E34">
              <w:rPr>
                <w:rStyle w:val="a6"/>
              </w:rPr>
              <w:t>6.6.13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Ограничения, накладываемые на систему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_Toc241601944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38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45" w:history="1">
            <w:r w:rsidR="00401909" w:rsidRPr="00F15E34">
              <w:rPr>
                <w:rStyle w:val="a6"/>
              </w:rPr>
              <w:t>7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Состав и содержание работ по созданию системы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_Toc241601945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40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46" w:history="1">
            <w:r w:rsidR="00401909" w:rsidRPr="00F15E34">
              <w:rPr>
                <w:rStyle w:val="a6"/>
              </w:rPr>
              <w:t>8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Порядок разработки системы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_Toc241601946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43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47" w:history="1">
            <w:r w:rsidR="00401909" w:rsidRPr="00F15E34">
              <w:rPr>
                <w:rStyle w:val="a6"/>
              </w:rPr>
              <w:t>9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Порядок контроля и приёмки системы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_Toc241601947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44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48" w:history="1">
            <w:r w:rsidR="00401909" w:rsidRPr="00F15E34">
              <w:rPr>
                <w:rStyle w:val="a6"/>
              </w:rPr>
              <w:t>10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составу и содержанию работ по подготовке объекта автоматизации к вводу системы в действие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_Toc241601948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50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49" w:history="1">
            <w:r w:rsidR="00401909" w:rsidRPr="00F15E34">
              <w:rPr>
                <w:rStyle w:val="a6"/>
              </w:rPr>
              <w:t>11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Требования к документированию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_Toc241601949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51</w:t>
            </w:r>
            <w:r w:rsidR="00401909">
              <w:rPr>
                <w:webHidden/>
              </w:rPr>
              <w:fldChar w:fldCharType="end"/>
            </w:r>
          </w:hyperlink>
        </w:p>
        <w:p w:rsidR="00401909" w:rsidRDefault="00E96CB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601950" w:history="1">
            <w:r w:rsidR="00401909" w:rsidRPr="00F15E34">
              <w:rPr>
                <w:rStyle w:val="a6"/>
              </w:rPr>
              <w:t>12</w:t>
            </w:r>
            <w:r w:rsidR="00401909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01909" w:rsidRPr="00F15E34">
              <w:rPr>
                <w:rStyle w:val="a6"/>
              </w:rPr>
              <w:t>Источники разработки</w:t>
            </w:r>
            <w:r w:rsidR="00401909">
              <w:rPr>
                <w:webHidden/>
              </w:rPr>
              <w:tab/>
            </w:r>
            <w:r w:rsidR="00401909">
              <w:rPr>
                <w:webHidden/>
              </w:rPr>
              <w:fldChar w:fldCharType="begin"/>
            </w:r>
            <w:r w:rsidR="00401909">
              <w:rPr>
                <w:webHidden/>
              </w:rPr>
              <w:instrText xml:space="preserve"> PAGEREF _Toc241601950 \h </w:instrText>
            </w:r>
            <w:r w:rsidR="00401909">
              <w:rPr>
                <w:webHidden/>
              </w:rPr>
            </w:r>
            <w:r w:rsidR="00401909">
              <w:rPr>
                <w:webHidden/>
              </w:rPr>
              <w:fldChar w:fldCharType="separate"/>
            </w:r>
            <w:r w:rsidR="00401909">
              <w:rPr>
                <w:webHidden/>
              </w:rPr>
              <w:t>52</w:t>
            </w:r>
            <w:r w:rsidR="00401909">
              <w:rPr>
                <w:webHidden/>
              </w:rPr>
              <w:fldChar w:fldCharType="end"/>
            </w:r>
          </w:hyperlink>
        </w:p>
        <w:p w:rsidR="0044495C" w:rsidRPr="0023221D" w:rsidRDefault="0044495C" w:rsidP="00F76D48">
          <w:pPr>
            <w:spacing w:line="276" w:lineRule="auto"/>
            <w:ind w:right="849"/>
          </w:pPr>
          <w:r>
            <w:rPr>
              <w:b/>
              <w:bCs/>
            </w:rPr>
            <w:fldChar w:fldCharType="end"/>
          </w:r>
        </w:p>
      </w:sdtContent>
    </w:sdt>
    <w:p w:rsidR="00A407F7" w:rsidRDefault="00602599" w:rsidP="00907269">
      <w:pPr>
        <w:pStyle w:val="1"/>
        <w:numPr>
          <w:ilvl w:val="0"/>
          <w:numId w:val="0"/>
        </w:numPr>
        <w:tabs>
          <w:tab w:val="center" w:pos="5528"/>
        </w:tabs>
        <w:ind w:left="851"/>
      </w:pPr>
      <w:bookmarkStart w:id="0" w:name="_Toc241601899"/>
      <w:r>
        <w:lastRenderedPageBreak/>
        <w:t>Введение</w:t>
      </w:r>
      <w:bookmarkEnd w:id="0"/>
      <w:r w:rsidR="00907269">
        <w:tab/>
      </w:r>
    </w:p>
    <w:p w:rsidR="00A407F7" w:rsidRDefault="00602599">
      <w:r>
        <w:t xml:space="preserve">Настоящий документ распространяется на разработку программного обеспечения в виде информационной системы (далее – ИС) </w:t>
      </w:r>
      <w:r w:rsidR="00E37A67">
        <w:t xml:space="preserve">ветеринарной клиники. </w:t>
      </w:r>
      <w:r>
        <w:t xml:space="preserve">Система предназначена для </w:t>
      </w:r>
      <w:r w:rsidR="00C54A23">
        <w:t>использования клиентами для записи на прием с питомцами, а также для врачей, которые будут проводить прием и заполнять медицинские карты</w:t>
      </w:r>
      <w:r>
        <w:t>.</w:t>
      </w:r>
    </w:p>
    <w:p w:rsidR="00A407F7" w:rsidRDefault="00602599">
      <w:r>
        <w:t>Техническое задание на создание ИС определяет основные цели, задачи, функциональные и технические требования, а также этапы разработки и критерии приёмки программного продукта. Документ предназначен для использования:</w:t>
      </w:r>
    </w:p>
    <w:p w:rsidR="00A407F7" w:rsidRDefault="00602599">
      <w:pPr>
        <w:pStyle w:val="a4"/>
      </w:pPr>
      <w:r>
        <w:t>заказчиком, в целях ознакомления и согласования ожидаемых работ;</w:t>
      </w:r>
    </w:p>
    <w:p w:rsidR="00A407F7" w:rsidRDefault="00602599">
      <w:pPr>
        <w:pStyle w:val="a4"/>
      </w:pPr>
      <w:r>
        <w:t>разработчиками, для подробного описания плана работ.</w:t>
      </w:r>
    </w:p>
    <w:p w:rsidR="00A407F7" w:rsidRDefault="00602599">
      <w:r>
        <w:t>Настоящее техническое задание разработано в соответствии с требованиями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:rsidR="00A407F7" w:rsidRDefault="00602599">
      <w:pPr>
        <w:pStyle w:val="1"/>
      </w:pPr>
      <w:bookmarkStart w:id="1" w:name="_Toc241601900"/>
      <w:r>
        <w:lastRenderedPageBreak/>
        <w:t>Термины и определения</w:t>
      </w:r>
      <w:bookmarkEnd w:id="1"/>
    </w:p>
    <w:p w:rsidR="00A407F7" w:rsidRDefault="00602599" w:rsidP="00467A95">
      <w:r>
        <w:t>В данном разделе описаны все определения, использованные в настоящем документе.</w:t>
      </w:r>
    </w:p>
    <w:p w:rsidR="00E37A67" w:rsidRPr="001111FE" w:rsidRDefault="00E37A67" w:rsidP="00E37A67">
      <w:pPr>
        <w:rPr>
          <w:rFonts w:cs="Times New Roman"/>
          <w:color w:val="000000" w:themeColor="text1"/>
          <w:highlight w:val="yellow"/>
        </w:rPr>
      </w:pPr>
      <w:r w:rsidRPr="001111FE">
        <w:rPr>
          <w:rFonts w:cs="Times New Roman"/>
          <w:color w:val="000000" w:themeColor="text1"/>
        </w:rPr>
        <w:t xml:space="preserve">База данных </w:t>
      </w:r>
      <w:r>
        <w:t>–</w:t>
      </w:r>
      <w:r w:rsidRPr="001111FE">
        <w:rPr>
          <w:rFonts w:cs="Times New Roman"/>
          <w:color w:val="000000" w:themeColor="text1"/>
        </w:rPr>
        <w:t xml:space="preserve"> </w:t>
      </w:r>
      <w:r w:rsidRPr="001111FE">
        <w:rPr>
          <w:rFonts w:cs="Times New Roman"/>
          <w:color w:val="000000" w:themeColor="text1"/>
          <w:shd w:val="clear" w:color="auto" w:fill="FFFFFF"/>
        </w:rPr>
        <w:t>то организованное электронное хранилище структурированных данных, предназначенное для эффективного хранения, управления и извлечения информации.</w:t>
      </w:r>
    </w:p>
    <w:p w:rsidR="00E37A67" w:rsidRDefault="00E37A67" w:rsidP="00E37A67">
      <w:pPr>
        <w:rPr>
          <w:color w:val="000000" w:themeColor="text1"/>
        </w:rPr>
      </w:pPr>
      <w:r w:rsidRPr="001111FE">
        <w:rPr>
          <w:color w:val="000000" w:themeColor="text1"/>
        </w:rPr>
        <w:t xml:space="preserve">Интерфейс </w:t>
      </w:r>
      <w:r>
        <w:t>–</w:t>
      </w:r>
      <w:r w:rsidRPr="001111FE">
        <w:rPr>
          <w:color w:val="000000" w:themeColor="text1"/>
        </w:rPr>
        <w:t xml:space="preserve"> набор программных средств, позволяющих взаимодействовать человеку с информационной системой.</w:t>
      </w:r>
    </w:p>
    <w:p w:rsidR="007833AD" w:rsidRPr="00DF3856" w:rsidRDefault="007833AD" w:rsidP="00DF3856">
      <w:pPr>
        <w:rPr>
          <w:color w:val="000000" w:themeColor="text1"/>
        </w:rPr>
      </w:pPr>
      <w:r w:rsidRPr="00DF3856">
        <w:rPr>
          <w:color w:val="000000" w:themeColor="text1"/>
        </w:rPr>
        <w:t xml:space="preserve">Логин – это уникальное имя пользователя или идентификатор, который используется для доступа к компьютерным системам, онлайн-сервисам и приложениям. </w:t>
      </w:r>
    </w:p>
    <w:p w:rsidR="007833AD" w:rsidRPr="00DF3856" w:rsidRDefault="007833AD" w:rsidP="00DF3856">
      <w:pPr>
        <w:rPr>
          <w:color w:val="000000" w:themeColor="text1"/>
        </w:rPr>
      </w:pPr>
      <w:proofErr w:type="spellStart"/>
      <w:r w:rsidRPr="00DF3856">
        <w:rPr>
          <w:color w:val="000000" w:themeColor="text1"/>
        </w:rPr>
        <w:t>Стейкхолдер</w:t>
      </w:r>
      <w:proofErr w:type="spellEnd"/>
      <w:r w:rsidRPr="00DF3856">
        <w:rPr>
          <w:color w:val="000000" w:themeColor="text1"/>
        </w:rPr>
        <w:t xml:space="preserve"> – заинтересованное лицо, имеющее потребности или ожидания в отношении разрабатываемой системы.</w:t>
      </w:r>
    </w:p>
    <w:p w:rsidR="007833AD" w:rsidRPr="001111FE" w:rsidRDefault="007833AD" w:rsidP="00E37A67">
      <w:pPr>
        <w:rPr>
          <w:color w:val="000000" w:themeColor="text1"/>
        </w:rPr>
      </w:pPr>
    </w:p>
    <w:p w:rsidR="00A407F7" w:rsidRDefault="00602599">
      <w:pPr>
        <w:pStyle w:val="1"/>
      </w:pPr>
      <w:bookmarkStart w:id="2" w:name="_Toc241601901"/>
      <w:r>
        <w:lastRenderedPageBreak/>
        <w:t>Перечень сокращений</w:t>
      </w:r>
      <w:bookmarkEnd w:id="2"/>
    </w:p>
    <w:p w:rsidR="00A407F7" w:rsidRPr="00A3631B" w:rsidRDefault="00602599">
      <w:r w:rsidRPr="00A3631B">
        <w:t>В данном разделе описаны все сокращения, использованные в настоящем документе.</w:t>
      </w:r>
    </w:p>
    <w:p w:rsidR="00A407F7" w:rsidRPr="00DF3856" w:rsidRDefault="00602599" w:rsidP="00DF3856">
      <w:pPr>
        <w:rPr>
          <w:rFonts w:cs="Times New Roman"/>
          <w:color w:val="000000" w:themeColor="text1"/>
        </w:rPr>
      </w:pPr>
      <w:r w:rsidRPr="00DF3856">
        <w:rPr>
          <w:rFonts w:cs="Times New Roman"/>
          <w:color w:val="000000" w:themeColor="text1"/>
        </w:rPr>
        <w:t>ИС – информационная система;</w:t>
      </w:r>
    </w:p>
    <w:p w:rsidR="00A407F7" w:rsidRPr="00DF3856" w:rsidRDefault="00602599" w:rsidP="00DF3856">
      <w:pPr>
        <w:rPr>
          <w:rFonts w:cs="Times New Roman"/>
          <w:color w:val="000000" w:themeColor="text1"/>
        </w:rPr>
      </w:pPr>
      <w:r w:rsidRPr="00DF3856">
        <w:rPr>
          <w:rFonts w:cs="Times New Roman"/>
          <w:color w:val="000000" w:themeColor="text1"/>
        </w:rPr>
        <w:t>ТЗ – техническое задание;</w:t>
      </w:r>
    </w:p>
    <w:p w:rsidR="00A407F7" w:rsidRPr="00DF3856" w:rsidRDefault="00602599" w:rsidP="00DF3856">
      <w:pPr>
        <w:rPr>
          <w:rFonts w:cs="Times New Roman"/>
          <w:color w:val="000000" w:themeColor="text1"/>
        </w:rPr>
      </w:pPr>
      <w:r w:rsidRPr="00DF3856">
        <w:rPr>
          <w:rFonts w:cs="Times New Roman"/>
          <w:color w:val="000000" w:themeColor="text1"/>
        </w:rPr>
        <w:t>УП – учебная практика;</w:t>
      </w:r>
    </w:p>
    <w:p w:rsidR="00A407F7" w:rsidRPr="00DF3856" w:rsidRDefault="00602599" w:rsidP="00DF3856">
      <w:pPr>
        <w:rPr>
          <w:rFonts w:cs="Times New Roman"/>
          <w:color w:val="000000" w:themeColor="text1"/>
        </w:rPr>
      </w:pPr>
      <w:r w:rsidRPr="00DF3856">
        <w:rPr>
          <w:rFonts w:cs="Times New Roman"/>
          <w:color w:val="000000" w:themeColor="text1"/>
        </w:rPr>
        <w:t>БД – база данных;</w:t>
      </w:r>
    </w:p>
    <w:p w:rsidR="00A407F7" w:rsidRPr="00DF3856" w:rsidRDefault="00602599" w:rsidP="00DF3856">
      <w:pPr>
        <w:rPr>
          <w:rFonts w:cs="Times New Roman"/>
          <w:color w:val="000000" w:themeColor="text1"/>
        </w:rPr>
      </w:pPr>
      <w:r w:rsidRPr="00DF3856">
        <w:rPr>
          <w:rFonts w:cs="Times New Roman"/>
          <w:color w:val="000000" w:themeColor="text1"/>
        </w:rPr>
        <w:t>СУБД – система управления базами данных;</w:t>
      </w:r>
    </w:p>
    <w:p w:rsidR="00A407F7" w:rsidRPr="00DF3856" w:rsidRDefault="00602599" w:rsidP="00DF3856">
      <w:pPr>
        <w:rPr>
          <w:rFonts w:cs="Times New Roman"/>
          <w:color w:val="000000" w:themeColor="text1"/>
        </w:rPr>
      </w:pPr>
      <w:r w:rsidRPr="00DF3856">
        <w:rPr>
          <w:rFonts w:cs="Times New Roman"/>
          <w:color w:val="000000" w:themeColor="text1"/>
        </w:rPr>
        <w:t>ПО – программное обеспечение;</w:t>
      </w:r>
    </w:p>
    <w:p w:rsidR="00A407F7" w:rsidRPr="00DF3856" w:rsidRDefault="00602599" w:rsidP="00DF3856">
      <w:pPr>
        <w:rPr>
          <w:rFonts w:cs="Times New Roman"/>
          <w:color w:val="000000" w:themeColor="text1"/>
        </w:rPr>
      </w:pPr>
      <w:r w:rsidRPr="00DF3856">
        <w:rPr>
          <w:rFonts w:cs="Times New Roman"/>
          <w:color w:val="000000" w:themeColor="text1"/>
        </w:rPr>
        <w:t>ПД – персональные данные;</w:t>
      </w:r>
    </w:p>
    <w:p w:rsidR="00A407F7" w:rsidRPr="00DF3856" w:rsidRDefault="00602599" w:rsidP="00DF3856">
      <w:pPr>
        <w:rPr>
          <w:rFonts w:cs="Times New Roman"/>
          <w:color w:val="000000" w:themeColor="text1"/>
        </w:rPr>
      </w:pPr>
      <w:r w:rsidRPr="00DF3856">
        <w:rPr>
          <w:rFonts w:cs="Times New Roman"/>
          <w:color w:val="000000" w:themeColor="text1"/>
        </w:rPr>
        <w:t>ОС – операционная система;</w:t>
      </w:r>
    </w:p>
    <w:p w:rsidR="00A407F7" w:rsidRPr="00DF3856" w:rsidRDefault="00602599" w:rsidP="00DF3856">
      <w:pPr>
        <w:rPr>
          <w:rFonts w:cs="Times New Roman"/>
          <w:color w:val="000000" w:themeColor="text1"/>
        </w:rPr>
      </w:pPr>
      <w:r w:rsidRPr="00DF3856">
        <w:rPr>
          <w:rFonts w:cs="Times New Roman"/>
          <w:color w:val="000000" w:themeColor="text1"/>
        </w:rPr>
        <w:t>НСД – несанкционированный доступ;</w:t>
      </w:r>
    </w:p>
    <w:p w:rsidR="00A407F7" w:rsidRPr="00DF3856" w:rsidRDefault="00602599" w:rsidP="00DF3856">
      <w:pPr>
        <w:rPr>
          <w:rFonts w:cs="Times New Roman"/>
          <w:color w:val="000000" w:themeColor="text1"/>
          <w:lang w:val="en-US"/>
        </w:rPr>
      </w:pPr>
      <w:r w:rsidRPr="00DF3856">
        <w:rPr>
          <w:rFonts w:cs="Times New Roman"/>
          <w:color w:val="000000" w:themeColor="text1"/>
          <w:lang w:val="en-US"/>
        </w:rPr>
        <w:t xml:space="preserve">API – application programming interface – </w:t>
      </w:r>
      <w:r w:rsidRPr="00DF3856">
        <w:rPr>
          <w:rFonts w:cs="Times New Roman"/>
          <w:color w:val="000000" w:themeColor="text1"/>
        </w:rPr>
        <w:t>программный</w:t>
      </w:r>
      <w:r w:rsidRPr="00DF3856">
        <w:rPr>
          <w:rFonts w:cs="Times New Roman"/>
          <w:color w:val="000000" w:themeColor="text1"/>
          <w:lang w:val="en-US"/>
        </w:rPr>
        <w:t xml:space="preserve"> </w:t>
      </w:r>
      <w:r w:rsidRPr="00DF3856">
        <w:rPr>
          <w:rFonts w:cs="Times New Roman"/>
          <w:color w:val="000000" w:themeColor="text1"/>
        </w:rPr>
        <w:t>интерфейс</w:t>
      </w:r>
      <w:r w:rsidRPr="00DF3856">
        <w:rPr>
          <w:rFonts w:cs="Times New Roman"/>
          <w:color w:val="000000" w:themeColor="text1"/>
          <w:lang w:val="en-US"/>
        </w:rPr>
        <w:t xml:space="preserve"> </w:t>
      </w:r>
      <w:r w:rsidRPr="00DF3856">
        <w:rPr>
          <w:rFonts w:cs="Times New Roman"/>
          <w:color w:val="000000" w:themeColor="text1"/>
        </w:rPr>
        <w:t>приложения</w:t>
      </w:r>
      <w:r w:rsidRPr="00DF3856">
        <w:rPr>
          <w:rFonts w:cs="Times New Roman"/>
          <w:color w:val="000000" w:themeColor="text1"/>
          <w:lang w:val="en-US"/>
        </w:rPr>
        <w:t>;</w:t>
      </w:r>
    </w:p>
    <w:p w:rsidR="00A407F7" w:rsidRPr="00DF3856" w:rsidRDefault="00602599" w:rsidP="00DF3856">
      <w:pPr>
        <w:rPr>
          <w:rFonts w:cs="Times New Roman"/>
          <w:color w:val="000000" w:themeColor="text1"/>
          <w:lang w:val="en-US"/>
        </w:rPr>
      </w:pPr>
      <w:r w:rsidRPr="00DF3856">
        <w:rPr>
          <w:rFonts w:cs="Times New Roman"/>
          <w:color w:val="000000" w:themeColor="text1"/>
          <w:lang w:val="en-US"/>
        </w:rPr>
        <w:t xml:space="preserve">REST – representational state transfer – </w:t>
      </w:r>
      <w:r w:rsidRPr="00DF3856">
        <w:rPr>
          <w:rFonts w:cs="Times New Roman"/>
          <w:color w:val="000000" w:themeColor="text1"/>
        </w:rPr>
        <w:t>архитектурный</w:t>
      </w:r>
      <w:r w:rsidRPr="00DF3856">
        <w:rPr>
          <w:rFonts w:cs="Times New Roman"/>
          <w:color w:val="000000" w:themeColor="text1"/>
          <w:lang w:val="en-US"/>
        </w:rPr>
        <w:t xml:space="preserve"> </w:t>
      </w:r>
      <w:r w:rsidRPr="00DF3856">
        <w:rPr>
          <w:rFonts w:cs="Times New Roman"/>
          <w:color w:val="000000" w:themeColor="text1"/>
        </w:rPr>
        <w:t>стиль</w:t>
      </w:r>
      <w:r w:rsidRPr="00DF3856">
        <w:rPr>
          <w:rFonts w:cs="Times New Roman"/>
          <w:color w:val="000000" w:themeColor="text1"/>
          <w:lang w:val="en-US"/>
        </w:rPr>
        <w:t xml:space="preserve"> </w:t>
      </w:r>
      <w:r w:rsidRPr="00DF3856">
        <w:rPr>
          <w:rFonts w:cs="Times New Roman"/>
          <w:color w:val="000000" w:themeColor="text1"/>
        </w:rPr>
        <w:t>взаимодействия</w:t>
      </w:r>
      <w:r w:rsidRPr="00DF3856">
        <w:rPr>
          <w:rFonts w:cs="Times New Roman"/>
          <w:color w:val="000000" w:themeColor="text1"/>
          <w:lang w:val="en-US"/>
        </w:rPr>
        <w:t xml:space="preserve"> </w:t>
      </w:r>
      <w:r w:rsidRPr="00DF3856">
        <w:rPr>
          <w:rFonts w:cs="Times New Roman"/>
          <w:color w:val="000000" w:themeColor="text1"/>
        </w:rPr>
        <w:t>компонентов</w:t>
      </w:r>
      <w:r w:rsidRPr="00DF3856">
        <w:rPr>
          <w:rFonts w:cs="Times New Roman"/>
          <w:color w:val="000000" w:themeColor="text1"/>
          <w:lang w:val="en-US"/>
        </w:rPr>
        <w:t>;</w:t>
      </w:r>
    </w:p>
    <w:p w:rsidR="00A407F7" w:rsidRPr="00DF3856" w:rsidRDefault="00602599" w:rsidP="00DF3856">
      <w:pPr>
        <w:rPr>
          <w:rFonts w:cs="Times New Roman"/>
          <w:color w:val="000000" w:themeColor="text1"/>
          <w:lang w:val="en-US"/>
        </w:rPr>
      </w:pPr>
      <w:r w:rsidRPr="00DF3856">
        <w:rPr>
          <w:rFonts w:cs="Times New Roman"/>
          <w:color w:val="000000" w:themeColor="text1"/>
          <w:lang w:val="en-US"/>
        </w:rPr>
        <w:t xml:space="preserve">UC – use case – </w:t>
      </w:r>
      <w:r w:rsidRPr="00DF3856">
        <w:rPr>
          <w:rFonts w:cs="Times New Roman"/>
          <w:color w:val="000000" w:themeColor="text1"/>
        </w:rPr>
        <w:t>сценарий</w:t>
      </w:r>
      <w:r w:rsidRPr="00DF3856">
        <w:rPr>
          <w:rFonts w:cs="Times New Roman"/>
          <w:color w:val="000000" w:themeColor="text1"/>
          <w:lang w:val="en-US"/>
        </w:rPr>
        <w:t xml:space="preserve"> </w:t>
      </w:r>
      <w:r w:rsidRPr="00DF3856">
        <w:rPr>
          <w:rFonts w:cs="Times New Roman"/>
          <w:color w:val="000000" w:themeColor="text1"/>
        </w:rPr>
        <w:t>использования</w:t>
      </w:r>
      <w:r w:rsidRPr="00DF3856">
        <w:rPr>
          <w:rFonts w:cs="Times New Roman"/>
          <w:color w:val="000000" w:themeColor="text1"/>
          <w:lang w:val="en-US"/>
        </w:rPr>
        <w:t>.</w:t>
      </w:r>
    </w:p>
    <w:p w:rsidR="00A407F7" w:rsidRDefault="00705CCE">
      <w:pPr>
        <w:pStyle w:val="1"/>
      </w:pPr>
      <w:bookmarkStart w:id="3" w:name="_Toc241601902"/>
      <w:r>
        <w:lastRenderedPageBreak/>
        <w:t>Общие сведения</w:t>
      </w:r>
      <w:bookmarkEnd w:id="3"/>
    </w:p>
    <w:p w:rsidR="00A407F7" w:rsidRDefault="00602599">
      <w:r>
        <w:t>Данный раздел настоящего технического задания содержит основные сведения о разработке.</w:t>
      </w:r>
    </w:p>
    <w:p w:rsidR="00A407F7" w:rsidRDefault="00602599">
      <w:pPr>
        <w:pStyle w:val="2"/>
      </w:pPr>
      <w:bookmarkStart w:id="4" w:name="_Toc241601903"/>
      <w:r>
        <w:t>Наименование разработки</w:t>
      </w:r>
      <w:bookmarkEnd w:id="4"/>
    </w:p>
    <w:p w:rsidR="00A407F7" w:rsidRDefault="00602599">
      <w:r>
        <w:t xml:space="preserve">Полное наименование ИС, разрабатываемой в ходе учебной практики: </w:t>
      </w:r>
      <w:r w:rsidR="00E37A67" w:rsidRPr="009534DF">
        <w:t>«</w:t>
      </w:r>
      <w:r w:rsidR="00E37A67">
        <w:t>Информационная</w:t>
      </w:r>
      <w:r w:rsidR="00E37A67" w:rsidRPr="0048063D">
        <w:t xml:space="preserve"> </w:t>
      </w:r>
      <w:r w:rsidR="00E37A67">
        <w:t>система ветеринарной клиники</w:t>
      </w:r>
      <w:r w:rsidR="00E37A67" w:rsidRPr="009534DF">
        <w:t>»</w:t>
      </w:r>
      <w:r>
        <w:t xml:space="preserve">. </w:t>
      </w:r>
    </w:p>
    <w:p w:rsidR="00A407F7" w:rsidRPr="00DE479D" w:rsidRDefault="00602599">
      <w:pPr>
        <w:pStyle w:val="2"/>
      </w:pPr>
      <w:bookmarkStart w:id="5" w:name="_Toc241601904"/>
      <w:r w:rsidRPr="00DE479D">
        <w:t>Основания для разработки</w:t>
      </w:r>
      <w:bookmarkEnd w:id="5"/>
    </w:p>
    <w:p w:rsidR="00A407F7" w:rsidRPr="00DE479D" w:rsidRDefault="00602599">
      <w:r w:rsidRPr="00DE479D">
        <w:t>Настоящее техническое задание разработано на основании следующих документов:</w:t>
      </w:r>
    </w:p>
    <w:p w:rsidR="00A407F7" w:rsidRPr="00DE479D" w:rsidRDefault="00602599" w:rsidP="00DF3856">
      <w:pPr>
        <w:pStyle w:val="a4"/>
        <w:numPr>
          <w:ilvl w:val="0"/>
          <w:numId w:val="7"/>
        </w:numPr>
        <w:ind w:left="0" w:firstLine="851"/>
      </w:pPr>
      <w:r w:rsidRPr="00DE479D"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:rsidR="00A407F7" w:rsidRPr="00DE479D" w:rsidRDefault="00602599" w:rsidP="00DF3856">
      <w:pPr>
        <w:pStyle w:val="a4"/>
        <w:numPr>
          <w:ilvl w:val="0"/>
          <w:numId w:val="7"/>
        </w:numPr>
        <w:ind w:left="0" w:firstLine="851"/>
      </w:pPr>
      <w:r w:rsidRPr="00DE479D">
        <w:t xml:space="preserve">СТП </w:t>
      </w:r>
      <w:proofErr w:type="spellStart"/>
      <w:r w:rsidRPr="00DE479D">
        <w:t>ВятГУ</w:t>
      </w:r>
      <w:proofErr w:type="spellEnd"/>
      <w:r w:rsidRPr="00DE479D">
        <w:t xml:space="preserve"> 101-2004 «Общие требования к оформлению текстовых документов», утверждённый ФГБОУ ВО «Вятский государственный университет».</w:t>
      </w:r>
    </w:p>
    <w:p w:rsidR="00A407F7" w:rsidRDefault="00602599">
      <w:r w:rsidRPr="00DE479D">
        <w:t>Иных документов, на основании которых создаётся система, не имеется.</w:t>
      </w:r>
    </w:p>
    <w:p w:rsidR="00A407F7" w:rsidRDefault="00602599">
      <w:pPr>
        <w:pStyle w:val="2"/>
      </w:pPr>
      <w:bookmarkStart w:id="6" w:name="_Toc241601905"/>
      <w:r>
        <w:t>Сведения об участниках разработки</w:t>
      </w:r>
      <w:bookmarkEnd w:id="6"/>
    </w:p>
    <w:p w:rsidR="00A407F7" w:rsidRDefault="00602599">
      <w:r>
        <w:t>Исполнителем настоящей работы является студент ФГБОУ ВО «Вятского государственного университета» (</w:t>
      </w:r>
      <w:r w:rsidR="00E37A67">
        <w:t xml:space="preserve">Колледжа </w:t>
      </w:r>
      <w:proofErr w:type="spellStart"/>
      <w:r w:rsidR="00E37A67">
        <w:t>ВятГУ</w:t>
      </w:r>
      <w:proofErr w:type="spellEnd"/>
      <w:r w:rsidR="00E37A67">
        <w:t>), группы ИСПк-402</w:t>
      </w:r>
      <w:r>
        <w:t xml:space="preserve">-52-00, </w:t>
      </w:r>
      <w:proofErr w:type="spellStart"/>
      <w:r w:rsidR="00E37A67">
        <w:t>Савватеев</w:t>
      </w:r>
      <w:proofErr w:type="spellEnd"/>
      <w:r w:rsidR="00E37A67">
        <w:t xml:space="preserve"> Аркадий Сергеевич</w:t>
      </w:r>
      <w:r>
        <w:t>.</w:t>
      </w:r>
    </w:p>
    <w:p w:rsidR="00A407F7" w:rsidRDefault="00602599">
      <w:r>
        <w:t xml:space="preserve">Заказчик – преподаватель Колледжа </w:t>
      </w:r>
      <w:proofErr w:type="spellStart"/>
      <w:r>
        <w:t>ВятГУ</w:t>
      </w:r>
      <w:proofErr w:type="spellEnd"/>
      <w:r>
        <w:t xml:space="preserve"> </w:t>
      </w:r>
      <w:proofErr w:type="spellStart"/>
      <w:r>
        <w:t>Долженкова</w:t>
      </w:r>
      <w:proofErr w:type="spellEnd"/>
      <w:r>
        <w:t xml:space="preserve"> Мария </w:t>
      </w:r>
      <w:r w:rsidR="00910D16">
        <w:t>Львовна</w:t>
      </w:r>
      <w:r>
        <w:t xml:space="preserve"> – руководитель дисциплины.</w:t>
      </w:r>
    </w:p>
    <w:p w:rsidR="00A407F7" w:rsidRDefault="00602599">
      <w:pPr>
        <w:pStyle w:val="2"/>
      </w:pPr>
      <w:bookmarkStart w:id="7" w:name="_Toc241601906"/>
      <w:r>
        <w:t>Сроки разработки</w:t>
      </w:r>
      <w:bookmarkEnd w:id="7"/>
    </w:p>
    <w:p w:rsidR="00A3631B" w:rsidRDefault="00A3631B" w:rsidP="00A3631B">
      <w:r>
        <w:t>Разработка данного продукта должна быть осуществлена с 08.09.2026 по 17.05.2027.</w:t>
      </w:r>
    </w:p>
    <w:p w:rsidR="00A407F7" w:rsidRPr="00DE479D" w:rsidRDefault="00602599">
      <w:pPr>
        <w:pStyle w:val="2"/>
      </w:pPr>
      <w:bookmarkStart w:id="8" w:name="_Toc241601907"/>
      <w:r w:rsidRPr="00DE479D">
        <w:t>Источники и порядок финансирования работ</w:t>
      </w:r>
      <w:bookmarkEnd w:id="8"/>
    </w:p>
    <w:p w:rsidR="00A407F7" w:rsidRDefault="00A3631B">
      <w:r>
        <w:t>Проект реализуется в рамках учебной практики без внешнего финансирования. Разработка и тестирование системы осуществляются с использованием исключительно бесплатного программного обеспечения и доступных средств разработки</w:t>
      </w:r>
      <w:r w:rsidR="00602599" w:rsidRPr="00DE479D">
        <w:t>.</w:t>
      </w:r>
    </w:p>
    <w:p w:rsidR="00A407F7" w:rsidRDefault="00602599">
      <w:pPr>
        <w:pStyle w:val="1"/>
      </w:pPr>
      <w:bookmarkStart w:id="9" w:name="_Toc241601908"/>
      <w:r w:rsidRPr="00DE479D">
        <w:lastRenderedPageBreak/>
        <w:t>Цели и назначение создания системы</w:t>
      </w:r>
      <w:bookmarkEnd w:id="9"/>
    </w:p>
    <w:p w:rsidR="00DE479D" w:rsidRPr="00DE479D" w:rsidRDefault="00DE479D" w:rsidP="00DE479D">
      <w:r>
        <w:t>В данном разделе обозначены цель и назначение системы.</w:t>
      </w:r>
    </w:p>
    <w:p w:rsidR="00A407F7" w:rsidRPr="00DE479D" w:rsidRDefault="00602599">
      <w:pPr>
        <w:pStyle w:val="2"/>
      </w:pPr>
      <w:bookmarkStart w:id="10" w:name="_Toc241601909"/>
      <w:r w:rsidRPr="00DE479D">
        <w:t>Цели создания системы</w:t>
      </w:r>
      <w:bookmarkEnd w:id="10"/>
    </w:p>
    <w:p w:rsidR="00A3631B" w:rsidRPr="009534DF" w:rsidRDefault="00A3631B" w:rsidP="00A3631B">
      <w:r w:rsidRPr="009534DF">
        <w:t>Целью является р</w:t>
      </w:r>
      <w:r>
        <w:t xml:space="preserve">азработка </w:t>
      </w:r>
      <w:r w:rsidRPr="009534DF">
        <w:t xml:space="preserve">информационной системы </w:t>
      </w:r>
      <w:r>
        <w:t>ветеринарной клиники, содержащей в себе функционал для посетителя, ветеринара-врача и администратора, а также</w:t>
      </w:r>
      <w:r w:rsidRPr="009534DF">
        <w:t xml:space="preserve"> составление соответствующей документации.</w:t>
      </w:r>
    </w:p>
    <w:p w:rsidR="00A3631B" w:rsidRPr="008D4950" w:rsidRDefault="00A3631B" w:rsidP="00A3631B">
      <w:r w:rsidRPr="008D4950">
        <w:t>Задачи:</w:t>
      </w:r>
    </w:p>
    <w:p w:rsidR="00A3631B" w:rsidRPr="008D4950" w:rsidRDefault="00A3631B" w:rsidP="00DD7225">
      <w:pPr>
        <w:pStyle w:val="a4"/>
        <w:numPr>
          <w:ilvl w:val="0"/>
          <w:numId w:val="6"/>
        </w:numPr>
        <w:ind w:hanging="720"/>
      </w:pPr>
      <w:r w:rsidRPr="008D4950">
        <w:t>Проанализировать предметную область;</w:t>
      </w:r>
    </w:p>
    <w:p w:rsidR="00A3631B" w:rsidRPr="008D4950" w:rsidRDefault="00A3631B" w:rsidP="00DD7225">
      <w:pPr>
        <w:pStyle w:val="a4"/>
        <w:numPr>
          <w:ilvl w:val="0"/>
          <w:numId w:val="6"/>
        </w:numPr>
        <w:ind w:hanging="720"/>
      </w:pPr>
      <w:r w:rsidRPr="008D4950">
        <w:t>Настроить рабочее окружение</w:t>
      </w:r>
      <w:r w:rsidRPr="008D4950">
        <w:rPr>
          <w:lang w:val="en-US"/>
        </w:rPr>
        <w:t>;</w:t>
      </w:r>
    </w:p>
    <w:p w:rsidR="00A3631B" w:rsidRDefault="00A3631B" w:rsidP="00DD7225">
      <w:pPr>
        <w:pStyle w:val="a4"/>
        <w:numPr>
          <w:ilvl w:val="0"/>
          <w:numId w:val="6"/>
        </w:numPr>
        <w:ind w:hanging="720"/>
      </w:pPr>
      <w:r w:rsidRPr="008D4950">
        <w:t>Выполнить проектирование ИС и концептуальной БД;</w:t>
      </w:r>
    </w:p>
    <w:p w:rsidR="00A3631B" w:rsidRPr="008D4950" w:rsidRDefault="00A3631B" w:rsidP="00DD7225">
      <w:pPr>
        <w:pStyle w:val="a4"/>
        <w:numPr>
          <w:ilvl w:val="0"/>
          <w:numId w:val="6"/>
        </w:numPr>
        <w:ind w:hanging="720"/>
      </w:pPr>
      <w:r>
        <w:t>Выбрать необходимые библиотеки для разработки;</w:t>
      </w:r>
    </w:p>
    <w:p w:rsidR="00A3631B" w:rsidRDefault="00A3631B" w:rsidP="00DD7225">
      <w:pPr>
        <w:pStyle w:val="a4"/>
        <w:numPr>
          <w:ilvl w:val="0"/>
          <w:numId w:val="6"/>
        </w:numPr>
        <w:ind w:hanging="720"/>
      </w:pPr>
      <w:r>
        <w:t>Реализовать программный код</w:t>
      </w:r>
      <w:r w:rsidRPr="008D4950">
        <w:t xml:space="preserve"> </w:t>
      </w:r>
      <w:r w:rsidR="00BC439A">
        <w:t xml:space="preserve">ИС </w:t>
      </w:r>
      <w:r w:rsidRPr="008D4950">
        <w:t xml:space="preserve">и физическую </w:t>
      </w:r>
      <w:r w:rsidR="00BC439A">
        <w:t>БД</w:t>
      </w:r>
      <w:r w:rsidRPr="008D4950">
        <w:t>;</w:t>
      </w:r>
    </w:p>
    <w:p w:rsidR="00BC439A" w:rsidRDefault="00BC439A" w:rsidP="00DD7225">
      <w:pPr>
        <w:pStyle w:val="a4"/>
        <w:numPr>
          <w:ilvl w:val="0"/>
          <w:numId w:val="6"/>
        </w:numPr>
        <w:ind w:hanging="720"/>
      </w:pPr>
      <w:r>
        <w:t>Провести тестирование программы;</w:t>
      </w:r>
    </w:p>
    <w:p w:rsidR="00BC439A" w:rsidRPr="008D4950" w:rsidRDefault="00BC439A" w:rsidP="00DD7225">
      <w:pPr>
        <w:pStyle w:val="a4"/>
        <w:numPr>
          <w:ilvl w:val="0"/>
          <w:numId w:val="6"/>
        </w:numPr>
        <w:ind w:hanging="720"/>
      </w:pPr>
      <w:r>
        <w:t>Исправить возникшие ошибки и неполадки;</w:t>
      </w:r>
    </w:p>
    <w:p w:rsidR="00A3631B" w:rsidRPr="008D4950" w:rsidRDefault="00A3631B" w:rsidP="00DD7225">
      <w:pPr>
        <w:pStyle w:val="a4"/>
        <w:numPr>
          <w:ilvl w:val="0"/>
          <w:numId w:val="6"/>
        </w:numPr>
        <w:ind w:hanging="720"/>
      </w:pPr>
      <w:r w:rsidRPr="008D4950">
        <w:t xml:space="preserve">Подготовить </w:t>
      </w:r>
      <w:r>
        <w:t>отчетную</w:t>
      </w:r>
      <w:r w:rsidRPr="008D4950">
        <w:t xml:space="preserve"> документацию.</w:t>
      </w:r>
    </w:p>
    <w:p w:rsidR="00A407F7" w:rsidRDefault="00602599">
      <w:pPr>
        <w:pStyle w:val="2"/>
      </w:pPr>
      <w:bookmarkStart w:id="11" w:name="_Toc241601910"/>
      <w:r w:rsidRPr="00DE479D">
        <w:t>Назначение системы</w:t>
      </w:r>
      <w:bookmarkEnd w:id="11"/>
    </w:p>
    <w:p w:rsidR="00275131" w:rsidRPr="00CF4987" w:rsidRDefault="00275131" w:rsidP="00275131">
      <w:r w:rsidRPr="00CF4987">
        <w:t>Функциональное</w:t>
      </w:r>
    </w:p>
    <w:p w:rsidR="00275131" w:rsidRPr="00584AF5" w:rsidRDefault="00275131" w:rsidP="00275131">
      <w:pPr>
        <w:rPr>
          <w:rFonts w:cs="Times New Roman"/>
        </w:rPr>
      </w:pPr>
      <w:r w:rsidRPr="00584AF5">
        <w:rPr>
          <w:rFonts w:cs="Times New Roman"/>
          <w:color w:val="0F1115"/>
          <w:shd w:val="clear" w:color="auto" w:fill="FFFFFF"/>
        </w:rPr>
        <w:t xml:space="preserve">Программа представляет собой информационную систему, которая предоставляет </w:t>
      </w:r>
      <w:r>
        <w:rPr>
          <w:rFonts w:cs="Times New Roman"/>
          <w:color w:val="0F1115"/>
          <w:shd w:val="clear" w:color="auto" w:fill="FFFFFF"/>
        </w:rPr>
        <w:t xml:space="preserve">рядовому клиенту </w:t>
      </w:r>
      <w:proofErr w:type="spellStart"/>
      <w:r>
        <w:rPr>
          <w:rFonts w:cs="Times New Roman"/>
          <w:color w:val="0F1115"/>
          <w:shd w:val="clear" w:color="auto" w:fill="FFFFFF"/>
        </w:rPr>
        <w:t>электронно</w:t>
      </w:r>
      <w:proofErr w:type="spellEnd"/>
      <w:r>
        <w:rPr>
          <w:rFonts w:cs="Times New Roman"/>
          <w:color w:val="0F1115"/>
          <w:shd w:val="clear" w:color="auto" w:fill="FFFFFF"/>
        </w:rPr>
        <w:t xml:space="preserve"> записаться на прием к ветеринару, указать, что за питомец у него, какие симптомы, а также просмотреть историю всех приемов</w:t>
      </w:r>
      <w:r w:rsidRPr="00584AF5">
        <w:rPr>
          <w:rFonts w:cs="Times New Roman"/>
          <w:color w:val="0F1115"/>
          <w:shd w:val="clear" w:color="auto" w:fill="FFFFFF"/>
        </w:rPr>
        <w:t>.</w:t>
      </w:r>
      <w:r>
        <w:rPr>
          <w:rFonts w:cs="Times New Roman"/>
          <w:color w:val="0F1115"/>
          <w:shd w:val="clear" w:color="auto" w:fill="FFFFFF"/>
        </w:rPr>
        <w:t xml:space="preserve"> Для врачей же система предполагает контроль за их расписанием, просмотр информации о кабинете и рабочем времени, а также информацию о пациентах. Для администратора же предоставляется возможность кон</w:t>
      </w:r>
      <w:r w:rsidR="00864830">
        <w:rPr>
          <w:rFonts w:cs="Times New Roman"/>
          <w:color w:val="0F1115"/>
          <w:shd w:val="clear" w:color="auto" w:fill="FFFFFF"/>
        </w:rPr>
        <w:t>тролировать штат сотрудников, расписание записей и создавать отчетность по клиентам и врачам</w:t>
      </w:r>
      <w:r>
        <w:rPr>
          <w:rFonts w:cs="Times New Roman"/>
          <w:color w:val="0F1115"/>
          <w:shd w:val="clear" w:color="auto" w:fill="FFFFFF"/>
        </w:rPr>
        <w:t xml:space="preserve">. </w:t>
      </w:r>
    </w:p>
    <w:p w:rsidR="00275131" w:rsidRPr="00CF4987" w:rsidRDefault="00275131" w:rsidP="00275131">
      <w:r w:rsidRPr="00CF4987">
        <w:t>Эксплуатационное</w:t>
      </w:r>
    </w:p>
    <w:p w:rsidR="00275131" w:rsidRPr="004803C7" w:rsidRDefault="00275131" w:rsidP="00275131">
      <w:r w:rsidRPr="00523F89">
        <w:t>Программа должна эксплуати</w:t>
      </w:r>
      <w:r>
        <w:t xml:space="preserve">роваться на ПК или ноутбуке </w:t>
      </w:r>
      <w:r w:rsidRPr="00523F89">
        <w:t xml:space="preserve">в </w:t>
      </w:r>
      <w:r>
        <w:t>рабочих</w:t>
      </w:r>
      <w:r w:rsidRPr="00523F89">
        <w:t xml:space="preserve"> целях</w:t>
      </w:r>
      <w:r>
        <w:t xml:space="preserve"> для клиентов и сотрудников</w:t>
      </w:r>
      <w:r w:rsidRPr="00523F89">
        <w:t>. Сама разработка предназначена для аудитории,</w:t>
      </w:r>
      <w:r>
        <w:t xml:space="preserve"> имеющих питомцев, которым нужен медицинский осмотр, а также для самих сотрудников ветеринарной клиники.</w:t>
      </w:r>
      <w:r w:rsidRPr="00523F89">
        <w:t xml:space="preserve"> Управление предполагает использование стандартных средств управления, таких как мышь, и не требует специальных технических знаний.</w:t>
      </w:r>
    </w:p>
    <w:p w:rsidR="00A407F7" w:rsidRPr="00F76D48" w:rsidRDefault="00602599">
      <w:pPr>
        <w:pStyle w:val="1"/>
      </w:pPr>
      <w:bookmarkStart w:id="12" w:name="_Toc241601911"/>
      <w:r w:rsidRPr="00F76D48">
        <w:lastRenderedPageBreak/>
        <w:t>Характеристика объекта автоматизации</w:t>
      </w:r>
      <w:bookmarkEnd w:id="12"/>
    </w:p>
    <w:p w:rsidR="00275131" w:rsidRPr="00275131" w:rsidRDefault="00275131" w:rsidP="00275131">
      <w:r w:rsidRPr="00275131">
        <w:t>Объектом автоматизации является деятельность ветеринарной клиники, связанная с приемом и обслуживанием клиентов, ведением электронных медицинских карт питомцев, записью на прием к специалистам, учетом оказанных услуг и фиксацией врачебных рекомендаций. В настоящее время часть операций может выполняться вручную: запись пациентов фиксируется в бумажных журналах или мессенджерах, карточки животных хранятся на бумажных носителях, а история посещений и назначений врачей не объединена в единую базу данных. Это увеличивает вероятность ошибок, потери медицинской информации, затрудняет оперативный контроль за состоянием питомцев и снижает скорость взаимодействия между клиентами, врачами и администраторами.</w:t>
      </w:r>
    </w:p>
    <w:p w:rsidR="00275131" w:rsidRPr="00275131" w:rsidRDefault="00275131" w:rsidP="00275131">
      <w:r w:rsidRPr="00275131">
        <w:t>Автоматизации подлежат следующие основные бизнес-процессы:</w:t>
      </w:r>
    </w:p>
    <w:p w:rsidR="00275131" w:rsidRPr="00275131" w:rsidRDefault="00275131" w:rsidP="00DD7225">
      <w:pPr>
        <w:pStyle w:val="a4"/>
        <w:numPr>
          <w:ilvl w:val="0"/>
          <w:numId w:val="7"/>
        </w:numPr>
        <w:ind w:left="0" w:firstLine="851"/>
      </w:pPr>
      <w:r w:rsidRPr="00275131">
        <w:t>регистрация и управление учетными записями клиентов, а также ведение электронных карт питомцев (с указанием породы, возраста и характеристик);</w:t>
      </w:r>
    </w:p>
    <w:p w:rsidR="00275131" w:rsidRPr="00275131" w:rsidRDefault="00275131" w:rsidP="00DD7225">
      <w:pPr>
        <w:pStyle w:val="a4"/>
        <w:numPr>
          <w:ilvl w:val="0"/>
          <w:numId w:val="7"/>
        </w:numPr>
        <w:ind w:left="0" w:firstLine="851"/>
      </w:pPr>
      <w:r w:rsidRPr="00275131">
        <w:t>запись клиентов на прием к ветеринарным специалистам по выбранным видам услуг (осмотр, вакцинация, стрижка, диагностика);</w:t>
      </w:r>
    </w:p>
    <w:p w:rsidR="00275131" w:rsidRPr="00275131" w:rsidRDefault="00275131" w:rsidP="00DD7225">
      <w:pPr>
        <w:pStyle w:val="a4"/>
        <w:numPr>
          <w:ilvl w:val="0"/>
          <w:numId w:val="7"/>
        </w:numPr>
        <w:ind w:left="0" w:firstLine="851"/>
      </w:pPr>
      <w:r w:rsidRPr="00275131">
        <w:t>ведение расписания работы врачей и управление статусами записей на прием;</w:t>
      </w:r>
    </w:p>
    <w:p w:rsidR="00275131" w:rsidRPr="00275131" w:rsidRDefault="00275131" w:rsidP="00DD7225">
      <w:pPr>
        <w:pStyle w:val="a4"/>
        <w:numPr>
          <w:ilvl w:val="0"/>
          <w:numId w:val="7"/>
        </w:numPr>
        <w:ind w:left="0" w:firstLine="851"/>
      </w:pPr>
      <w:r w:rsidRPr="00275131">
        <w:t>фиксация результатов осмотра и формирование врачебных рекомендаций (плана лечения) по итогам визита;</w:t>
      </w:r>
    </w:p>
    <w:p w:rsidR="00275131" w:rsidRPr="00275131" w:rsidRDefault="00275131" w:rsidP="00DD7225">
      <w:pPr>
        <w:pStyle w:val="a4"/>
        <w:numPr>
          <w:ilvl w:val="0"/>
          <w:numId w:val="7"/>
        </w:numPr>
        <w:ind w:left="0" w:firstLine="851"/>
      </w:pPr>
      <w:r w:rsidRPr="00275131">
        <w:t>предоставление владельцам животных доступа к истории посещений, затратам и персональным рекомендациям через личный кабинет;</w:t>
      </w:r>
    </w:p>
    <w:p w:rsidR="00275131" w:rsidRPr="00275131" w:rsidRDefault="00275131" w:rsidP="00DD7225">
      <w:pPr>
        <w:pStyle w:val="a4"/>
        <w:numPr>
          <w:ilvl w:val="0"/>
          <w:numId w:val="7"/>
        </w:numPr>
        <w:ind w:left="0" w:firstLine="851"/>
      </w:pPr>
      <w:r w:rsidRPr="00275131">
        <w:t>ведение актуального каталога ветеринарных услуг и прайс-листа клиники;</w:t>
      </w:r>
    </w:p>
    <w:p w:rsidR="00275131" w:rsidRPr="00275131" w:rsidRDefault="00275131" w:rsidP="00DD7225">
      <w:pPr>
        <w:pStyle w:val="a4"/>
        <w:numPr>
          <w:ilvl w:val="0"/>
          <w:numId w:val="7"/>
        </w:numPr>
        <w:ind w:left="0" w:firstLine="851"/>
      </w:pPr>
      <w:r w:rsidRPr="00275131">
        <w:t>формирование финансовой и статистической отчетности о работе клиники для администратора и руководства.</w:t>
      </w:r>
    </w:p>
    <w:p w:rsidR="00275131" w:rsidRPr="00275131" w:rsidRDefault="00275131" w:rsidP="00275131">
      <w:r w:rsidRPr="00275131">
        <w:t>Условия эксплуатации объекта автоматизации: система должна использоваться в помещениях ветеринарной клиники сотрудниками (администраторами и врачами) и удаленно клиентами при наличии доступа к сети Интернет. Серверная часть размещается на виртуальном сервере хостинг-провайдера. Специальные требования к температуре, влажности и запыленности для программной части системы не предъявляются. Режим работы системы – круглосуточный, с учетом времени планового технического обслуживания.</w:t>
      </w:r>
    </w:p>
    <w:p w:rsidR="00275131" w:rsidRPr="00275131" w:rsidRDefault="00275131" w:rsidP="00275131">
      <w:r w:rsidRPr="00275131">
        <w:t>Границы системы должны включать операции, непосредственно связанные с клиентским сервисом, электронными медицинскими картами, расписанием, записью на прием и назначениями врачей. Бухгалтерский учет предприятия, внешние закупки медикаментов у поставщиков, прямое подключение лабораторного диагностического оборудования и автоматическая рассылка SMS-</w:t>
      </w:r>
      <w:r w:rsidRPr="00275131">
        <w:lastRenderedPageBreak/>
        <w:t>уведомлений через сторонние шлюзы относятся к внешней среде и не автоматизируются в рамках настоящей разработки.</w:t>
      </w:r>
    </w:p>
    <w:p w:rsidR="00A407F7" w:rsidRPr="00F76D48" w:rsidRDefault="00602599">
      <w:pPr>
        <w:pStyle w:val="1"/>
      </w:pPr>
      <w:bookmarkStart w:id="13" w:name="_Toc241601912"/>
      <w:r w:rsidRPr="00F76D48">
        <w:lastRenderedPageBreak/>
        <w:t>Требования к автоматизированной системе</w:t>
      </w:r>
      <w:bookmarkEnd w:id="13"/>
    </w:p>
    <w:p w:rsidR="00A407F7" w:rsidRDefault="00602599">
      <w:r>
        <w:t>Данный раздел настоящего технического задания содержит основные требования к результатам разработки.</w:t>
      </w:r>
    </w:p>
    <w:p w:rsidR="00A407F7" w:rsidRPr="00DE479D" w:rsidRDefault="00602599">
      <w:pPr>
        <w:pStyle w:val="2"/>
      </w:pPr>
      <w:bookmarkStart w:id="14" w:name="_Toc241601913"/>
      <w:r w:rsidRPr="00DE479D">
        <w:t>Требования к структуре системы в целом</w:t>
      </w:r>
      <w:bookmarkEnd w:id="14"/>
    </w:p>
    <w:p w:rsidR="00275131" w:rsidRDefault="00275131" w:rsidP="00275131">
      <w:pPr>
        <w:spacing w:after="120"/>
      </w:pPr>
      <w:r>
        <w:rPr>
          <w:rFonts w:eastAsia="Times New Roman" w:cs="Times New Roman"/>
          <w:szCs w:val="24"/>
        </w:rPr>
        <w:t>Система должна быть реализована в виде веб-приложения с клиент-серверной архитектурой, включающей следующие логические подсистемы:</w:t>
      </w:r>
    </w:p>
    <w:p w:rsidR="00275131" w:rsidRPr="0085086F" w:rsidRDefault="00275131" w:rsidP="00DF3856">
      <w:pPr>
        <w:pStyle w:val="a4"/>
        <w:numPr>
          <w:ilvl w:val="0"/>
          <w:numId w:val="7"/>
        </w:numPr>
        <w:ind w:left="0" w:firstLine="851"/>
      </w:pPr>
      <w:r w:rsidRPr="0085086F">
        <w:t>подсистему клиентского интерфейса (каталог</w:t>
      </w:r>
      <w:r w:rsidR="003B31B1">
        <w:t xml:space="preserve"> услуг</w:t>
      </w:r>
      <w:r w:rsidRPr="0085086F">
        <w:t xml:space="preserve">, </w:t>
      </w:r>
      <w:r w:rsidR="003B31B1">
        <w:t>записи на прием</w:t>
      </w:r>
      <w:r w:rsidRPr="0085086F">
        <w:t xml:space="preserve">, </w:t>
      </w:r>
      <w:r w:rsidR="003B31B1">
        <w:t>просмотр общей информации</w:t>
      </w:r>
      <w:r w:rsidRPr="0085086F">
        <w:t>, личный кабинет);</w:t>
      </w:r>
    </w:p>
    <w:p w:rsidR="00275131" w:rsidRPr="0085086F" w:rsidRDefault="00275131" w:rsidP="00DF3856">
      <w:pPr>
        <w:pStyle w:val="a4"/>
        <w:numPr>
          <w:ilvl w:val="0"/>
          <w:numId w:val="7"/>
        </w:numPr>
        <w:ind w:left="0" w:firstLine="851"/>
      </w:pPr>
      <w:r w:rsidRPr="0085086F">
        <w:t xml:space="preserve">подсистему администратора (управление </w:t>
      </w:r>
      <w:r w:rsidR="003B31B1">
        <w:t>отчетами</w:t>
      </w:r>
      <w:r w:rsidRPr="0085086F">
        <w:t xml:space="preserve">, ценообразованием, аналитикой, </w:t>
      </w:r>
      <w:r w:rsidR="003B31B1">
        <w:t>расписанием</w:t>
      </w:r>
      <w:r w:rsidRPr="0085086F">
        <w:t xml:space="preserve"> сотрудников);</w:t>
      </w:r>
    </w:p>
    <w:p w:rsidR="00275131" w:rsidRPr="0085086F" w:rsidRDefault="00275131" w:rsidP="00DF3856">
      <w:pPr>
        <w:pStyle w:val="a4"/>
        <w:numPr>
          <w:ilvl w:val="0"/>
          <w:numId w:val="7"/>
        </w:numPr>
        <w:ind w:left="0" w:firstLine="851"/>
      </w:pPr>
      <w:r w:rsidRPr="0085086F">
        <w:t xml:space="preserve">подсистему </w:t>
      </w:r>
      <w:r w:rsidR="00884156">
        <w:t>ветеринара-врача</w:t>
      </w:r>
      <w:r w:rsidRPr="0085086F">
        <w:t xml:space="preserve"> (</w:t>
      </w:r>
      <w:r w:rsidR="00884156">
        <w:t>рабочий</w:t>
      </w:r>
      <w:r w:rsidRPr="0085086F">
        <w:t xml:space="preserve"> календарь, </w:t>
      </w:r>
      <w:r w:rsidR="00884156">
        <w:t>текущий прием</w:t>
      </w:r>
      <w:r w:rsidRPr="0085086F">
        <w:t xml:space="preserve">, </w:t>
      </w:r>
      <w:r w:rsidR="00884156">
        <w:t>оплата услуг и выписка рекомендаций</w:t>
      </w:r>
      <w:r w:rsidRPr="0085086F">
        <w:t>);</w:t>
      </w:r>
    </w:p>
    <w:p w:rsidR="00275131" w:rsidRPr="0085086F" w:rsidRDefault="00275131" w:rsidP="00DF3856">
      <w:pPr>
        <w:pStyle w:val="a4"/>
        <w:numPr>
          <w:ilvl w:val="0"/>
          <w:numId w:val="7"/>
        </w:numPr>
        <w:ind w:left="0" w:firstLine="851"/>
      </w:pPr>
      <w:r w:rsidRPr="0085086F">
        <w:t>подсистему х</w:t>
      </w:r>
      <w:r>
        <w:t xml:space="preserve">ранения данных на основе СУБД </w:t>
      </w:r>
      <w:r w:rsidR="00884156" w:rsidRPr="00DF3856">
        <w:t>My</w:t>
      </w:r>
      <w:r w:rsidRPr="0085086F">
        <w:t>SQL.</w:t>
      </w:r>
    </w:p>
    <w:p w:rsidR="00275131" w:rsidRPr="0085086F" w:rsidRDefault="00275131" w:rsidP="00275131">
      <w:r>
        <w:rPr>
          <w:rFonts w:eastAsia="Times New Roman" w:cs="Times New Roman"/>
          <w:szCs w:val="24"/>
        </w:rPr>
        <w:t>Взаимодействие между клиентской и серверной частью должно осуществляться по защищенному протоколу HTTPS. Доступ к системе для всех ролей пользователей должен осуществляться через веб-браузер без необходимости установки дополнительного программного обеспечения на стороне клиента.</w:t>
      </w:r>
    </w:p>
    <w:p w:rsidR="00A407F7" w:rsidRPr="00F76D48" w:rsidRDefault="00602599">
      <w:pPr>
        <w:pStyle w:val="3"/>
      </w:pPr>
      <w:bookmarkStart w:id="15" w:name="_Toc241601914"/>
      <w:r w:rsidRPr="00F76D48">
        <w:t>Требования к перспективам развития</w:t>
      </w:r>
      <w:bookmarkEnd w:id="15"/>
    </w:p>
    <w:p w:rsidR="00A407F7" w:rsidRDefault="00602599">
      <w:r>
        <w:t xml:space="preserve">В перспективы развития </w:t>
      </w:r>
      <w:r w:rsidR="00EB2301">
        <w:t>ветеринарной клиники</w:t>
      </w:r>
      <w:r>
        <w:t xml:space="preserve"> входит:</w:t>
      </w:r>
    </w:p>
    <w:p w:rsidR="00A407F7" w:rsidRDefault="00602599" w:rsidP="00DF3856">
      <w:pPr>
        <w:pStyle w:val="a4"/>
        <w:numPr>
          <w:ilvl w:val="0"/>
          <w:numId w:val="7"/>
        </w:numPr>
        <w:ind w:left="0" w:firstLine="851"/>
      </w:pPr>
      <w:r>
        <w:t xml:space="preserve">внедрение </w:t>
      </w:r>
      <w:r w:rsidR="00884156">
        <w:t>чата с лечащим ветеринаром-врачом</w:t>
      </w:r>
      <w:r>
        <w:t>;</w:t>
      </w:r>
    </w:p>
    <w:p w:rsidR="00A407F7" w:rsidRDefault="00884156" w:rsidP="00DF3856">
      <w:pPr>
        <w:pStyle w:val="a4"/>
        <w:numPr>
          <w:ilvl w:val="0"/>
          <w:numId w:val="7"/>
        </w:numPr>
        <w:ind w:left="0" w:firstLine="851"/>
      </w:pPr>
      <w:r>
        <w:t>расширение сферы услуг и введение заказов из магазина лекарств и препаратов</w:t>
      </w:r>
      <w:r w:rsidR="00602599">
        <w:t>;</w:t>
      </w:r>
    </w:p>
    <w:p w:rsidR="00A407F7" w:rsidRDefault="00884156" w:rsidP="00DF3856">
      <w:pPr>
        <w:pStyle w:val="a4"/>
        <w:numPr>
          <w:ilvl w:val="0"/>
          <w:numId w:val="7"/>
        </w:numPr>
        <w:ind w:left="0" w:firstLine="851"/>
      </w:pPr>
      <w:r>
        <w:t>введение системы скидок и поощрений для постоянных клиентов</w:t>
      </w:r>
      <w:r w:rsidR="001807EC" w:rsidRPr="001807EC">
        <w:t>.</w:t>
      </w:r>
    </w:p>
    <w:p w:rsidR="00A407F7" w:rsidRDefault="00602599">
      <w:pPr>
        <w:pStyle w:val="2"/>
      </w:pPr>
      <w:bookmarkStart w:id="16" w:name="_Toc241601915"/>
      <w:r>
        <w:t>Принцип работы программы</w:t>
      </w:r>
      <w:bookmarkEnd w:id="16"/>
    </w:p>
    <w:p w:rsidR="00884156" w:rsidRDefault="00884156" w:rsidP="00884156">
      <w:r w:rsidRPr="0085086F">
        <w:t xml:space="preserve">Работа системы строится на обработке </w:t>
      </w:r>
      <w:r w:rsidR="00EB2301">
        <w:t>записей на прием</w:t>
      </w:r>
      <w:r w:rsidRPr="0085086F">
        <w:t xml:space="preserve"> в соответствии со следующим общим алгоритмом: </w:t>
      </w:r>
    </w:p>
    <w:p w:rsidR="00884156" w:rsidRDefault="00884156" w:rsidP="00DF3856">
      <w:pPr>
        <w:pStyle w:val="a4"/>
        <w:numPr>
          <w:ilvl w:val="0"/>
          <w:numId w:val="7"/>
        </w:numPr>
        <w:ind w:left="0" w:firstLine="851"/>
      </w:pPr>
      <w:r w:rsidRPr="0085086F">
        <w:t xml:space="preserve">клиент формирует </w:t>
      </w:r>
      <w:r>
        <w:t>запись на прием</w:t>
      </w:r>
      <w:r w:rsidRPr="0085086F">
        <w:t xml:space="preserve"> через </w:t>
      </w:r>
      <w:r>
        <w:t>раздел записей</w:t>
      </w:r>
      <w:r w:rsidRPr="0085086F">
        <w:t xml:space="preserve">; </w:t>
      </w:r>
    </w:p>
    <w:p w:rsidR="00884156" w:rsidRDefault="00884156" w:rsidP="00DF3856">
      <w:pPr>
        <w:pStyle w:val="a4"/>
        <w:numPr>
          <w:ilvl w:val="0"/>
          <w:numId w:val="7"/>
        </w:numPr>
        <w:ind w:left="0" w:firstLine="851"/>
      </w:pPr>
      <w:r w:rsidRPr="0085086F">
        <w:t xml:space="preserve">система </w:t>
      </w:r>
      <w:r>
        <w:t>занимает в календаре врача соответствующую ячейку и заполняет рабочий календарь</w:t>
      </w:r>
      <w:r w:rsidRPr="0085086F">
        <w:t xml:space="preserve">; </w:t>
      </w:r>
    </w:p>
    <w:p w:rsidR="00884156" w:rsidRDefault="00884156" w:rsidP="00DF3856">
      <w:pPr>
        <w:pStyle w:val="a4"/>
        <w:numPr>
          <w:ilvl w:val="0"/>
          <w:numId w:val="7"/>
        </w:numPr>
        <w:ind w:left="0" w:firstLine="851"/>
      </w:pPr>
      <w:r>
        <w:t>врач по наступлению времени приема принимает пациента и оказывает осмотр/услугу, проводит оплату по окончанию приема и отмечает прием выполненным</w:t>
      </w:r>
      <w:r w:rsidRPr="0085086F">
        <w:t xml:space="preserve">; </w:t>
      </w:r>
    </w:p>
    <w:p w:rsidR="00884156" w:rsidRDefault="00884156" w:rsidP="00DF3856">
      <w:pPr>
        <w:pStyle w:val="a4"/>
        <w:numPr>
          <w:ilvl w:val="0"/>
          <w:numId w:val="7"/>
        </w:numPr>
        <w:ind w:left="0" w:firstLine="851"/>
      </w:pPr>
      <w:r>
        <w:lastRenderedPageBreak/>
        <w:t>администратор, по окончании рабочего дня/недели/месяца, формирует отчетность по количеству приемов и прибыли</w:t>
      </w:r>
      <w:r w:rsidRPr="0085086F">
        <w:t xml:space="preserve">. </w:t>
      </w:r>
    </w:p>
    <w:p w:rsidR="00A407F7" w:rsidRDefault="00884156" w:rsidP="00884156">
      <w:r w:rsidRPr="0085086F">
        <w:t>На каждом этапе система формирует необходимые уведомления</w:t>
      </w:r>
      <w:r>
        <w:t xml:space="preserve"> и отправляет их соответствующему лицу</w:t>
      </w:r>
      <w:r w:rsidRPr="0085086F">
        <w:t>. Детальное описание типовых сценариев взаимодействия приведено в документе «Сценарии использовани</w:t>
      </w:r>
      <w:r w:rsidR="008D2D81">
        <w:t>я системы» (сценарии UC-1 – UC-</w:t>
      </w:r>
      <w:r w:rsidR="008D2D81" w:rsidRPr="008D2D81">
        <w:t>7</w:t>
      </w:r>
      <w:r w:rsidRPr="0085086F">
        <w:t>).</w:t>
      </w:r>
    </w:p>
    <w:p w:rsidR="00A407F7" w:rsidRDefault="00602599">
      <w:pPr>
        <w:pStyle w:val="2"/>
      </w:pPr>
      <w:bookmarkStart w:id="17" w:name="_Toc241601916"/>
      <w:r>
        <w:t>Требования к пользовательскому интерфейсу</w:t>
      </w:r>
      <w:bookmarkEnd w:id="17"/>
    </w:p>
    <w:p w:rsidR="00A407F7" w:rsidRDefault="00602599">
      <w:r>
        <w:t xml:space="preserve">Данный раздел содержит требования к составу экранов и элементов пользовательского интерфейса </w:t>
      </w:r>
      <w:r w:rsidR="00330BA6">
        <w:t>системы ветеринарной клиники</w:t>
      </w:r>
      <w:r>
        <w:t>.</w:t>
      </w:r>
    </w:p>
    <w:p w:rsidR="00A407F7" w:rsidRDefault="00330BA6">
      <w:r>
        <w:t>Информационная система ветеринарной к</w:t>
      </w:r>
      <w:r w:rsidR="00DD721A">
        <w:t>линики должна отображать главную</w:t>
      </w:r>
      <w:r>
        <w:t xml:space="preserve"> </w:t>
      </w:r>
      <w:r w:rsidR="00DD721A">
        <w:t>страницу</w:t>
      </w:r>
      <w:r w:rsidR="00806BAA">
        <w:t>, представленную на рисунке 1. Главная страница должна</w:t>
      </w:r>
      <w:r>
        <w:t xml:space="preserve"> содержать</w:t>
      </w:r>
      <w:r w:rsidR="00602599">
        <w:t>:</w:t>
      </w:r>
    </w:p>
    <w:p w:rsidR="00330BA6" w:rsidRPr="00330BA6" w:rsidRDefault="00330BA6" w:rsidP="00DF3856">
      <w:pPr>
        <w:pStyle w:val="a4"/>
        <w:numPr>
          <w:ilvl w:val="0"/>
          <w:numId w:val="7"/>
        </w:numPr>
        <w:ind w:left="0" w:firstLine="851"/>
      </w:pPr>
      <w:r w:rsidRPr="00330BA6">
        <w:t xml:space="preserve">пункт меню «Главная» – элемент на рисунке под номером 1; </w:t>
      </w:r>
    </w:p>
    <w:p w:rsidR="00330BA6" w:rsidRPr="00330BA6" w:rsidRDefault="00330BA6" w:rsidP="00DF3856">
      <w:pPr>
        <w:pStyle w:val="a4"/>
        <w:numPr>
          <w:ilvl w:val="0"/>
          <w:numId w:val="7"/>
        </w:numPr>
        <w:ind w:left="0" w:firstLine="851"/>
      </w:pPr>
      <w:r w:rsidRPr="00330BA6">
        <w:t xml:space="preserve">пункт меню «Экстренный прием» – элемент на рисунке под номером 2; </w:t>
      </w:r>
    </w:p>
    <w:p w:rsidR="00330BA6" w:rsidRPr="00330BA6" w:rsidRDefault="00330BA6" w:rsidP="00DF3856">
      <w:pPr>
        <w:pStyle w:val="a4"/>
        <w:numPr>
          <w:ilvl w:val="0"/>
          <w:numId w:val="7"/>
        </w:numPr>
        <w:ind w:left="0" w:firstLine="851"/>
      </w:pPr>
      <w:r w:rsidRPr="00330BA6">
        <w:t xml:space="preserve">пункт меню «Запись» – элемент на рисунке под номером 3; </w:t>
      </w:r>
    </w:p>
    <w:p w:rsidR="00330BA6" w:rsidRPr="00330BA6" w:rsidRDefault="00330BA6" w:rsidP="00DF3856">
      <w:pPr>
        <w:pStyle w:val="a4"/>
        <w:numPr>
          <w:ilvl w:val="0"/>
          <w:numId w:val="7"/>
        </w:numPr>
        <w:ind w:left="0" w:firstLine="851"/>
      </w:pPr>
      <w:r w:rsidRPr="00330BA6">
        <w:t xml:space="preserve">пункт меню «Врачи» – элемент на рисунке под номером 4; </w:t>
      </w:r>
    </w:p>
    <w:p w:rsidR="00330BA6" w:rsidRPr="00330BA6" w:rsidRDefault="00330BA6" w:rsidP="00DF3856">
      <w:pPr>
        <w:pStyle w:val="a4"/>
        <w:numPr>
          <w:ilvl w:val="0"/>
          <w:numId w:val="7"/>
        </w:numPr>
        <w:ind w:left="0" w:firstLine="851"/>
      </w:pPr>
      <w:r w:rsidRPr="00330BA6">
        <w:t xml:space="preserve">пункт меню «Карты питомцев» – элемент на рисунке под номером 5; </w:t>
      </w:r>
    </w:p>
    <w:p w:rsidR="00330BA6" w:rsidRPr="00330BA6" w:rsidRDefault="00330BA6" w:rsidP="00DF3856">
      <w:pPr>
        <w:pStyle w:val="a4"/>
        <w:numPr>
          <w:ilvl w:val="0"/>
          <w:numId w:val="7"/>
        </w:numPr>
        <w:ind w:left="0" w:firstLine="851"/>
      </w:pPr>
      <w:r w:rsidRPr="00330BA6">
        <w:t xml:space="preserve">пункт меню «Цены» – элемент на рисунке под номером 6; </w:t>
      </w:r>
    </w:p>
    <w:p w:rsidR="00330BA6" w:rsidRPr="00330BA6" w:rsidRDefault="00330BA6" w:rsidP="00DF3856">
      <w:pPr>
        <w:pStyle w:val="a4"/>
        <w:numPr>
          <w:ilvl w:val="0"/>
          <w:numId w:val="7"/>
        </w:numPr>
        <w:ind w:left="0" w:firstLine="851"/>
      </w:pPr>
      <w:r w:rsidRPr="00330BA6">
        <w:t xml:space="preserve">пункт меню «Личный кабинет» – элемент на рисунке под номером 7; </w:t>
      </w:r>
    </w:p>
    <w:p w:rsidR="00330BA6" w:rsidRPr="00330BA6" w:rsidRDefault="00330BA6" w:rsidP="00DF3856">
      <w:pPr>
        <w:pStyle w:val="a4"/>
        <w:numPr>
          <w:ilvl w:val="0"/>
          <w:numId w:val="7"/>
        </w:numPr>
        <w:ind w:left="0" w:firstLine="851"/>
      </w:pPr>
      <w:r w:rsidRPr="00330BA6">
        <w:t xml:space="preserve">информационный блок с данными о клинике, включая адрес, изображение здания, номер телефона, время работы и общую информацию, – элемент на рисунке под номером 8; </w:t>
      </w:r>
    </w:p>
    <w:p w:rsidR="00330BA6" w:rsidRPr="00330BA6" w:rsidRDefault="00330BA6" w:rsidP="00DF3856">
      <w:pPr>
        <w:pStyle w:val="a4"/>
        <w:numPr>
          <w:ilvl w:val="0"/>
          <w:numId w:val="7"/>
        </w:numPr>
        <w:ind w:left="0" w:firstLine="851"/>
      </w:pPr>
      <w:r>
        <w:t>полосу прокрутки</w:t>
      </w:r>
      <w:r w:rsidRPr="00330BA6">
        <w:t xml:space="preserve"> – элемент на рисунке под номером 9. </w:t>
      </w:r>
    </w:p>
    <w:p w:rsidR="00A407F7" w:rsidRDefault="00903034" w:rsidP="00903034">
      <w:pPr>
        <w:ind w:firstLine="0"/>
        <w:jc w:val="center"/>
      </w:pPr>
      <w:r>
        <w:rPr>
          <w:noProof/>
        </w:rPr>
        <w:drawing>
          <wp:inline distT="0" distB="0" distL="0" distR="0" wp14:anchorId="3CEC123C" wp14:editId="47846921">
            <wp:extent cx="5230091" cy="2664869"/>
            <wp:effectExtent l="0" t="0" r="8890" b="2540"/>
            <wp:docPr id="26" name="Рисунок 26" descr="D:\Загрузки\УП-ГлавнаяПриПосещении.drawi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Загрузки\УП-ГлавнаяПриПосещении.drawio(2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056" cy="266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Pr="00330BA6" w:rsidRDefault="00602599">
      <w:pPr>
        <w:pStyle w:val="a9"/>
      </w:pPr>
      <w:r>
        <w:t xml:space="preserve">Рисунок 1 – Макет </w:t>
      </w:r>
      <w:r w:rsidR="00330BA6">
        <w:t>главной страницы</w:t>
      </w:r>
    </w:p>
    <w:p w:rsidR="00A407F7" w:rsidRDefault="00330BA6">
      <w:r>
        <w:lastRenderedPageBreak/>
        <w:t xml:space="preserve">Информационная система ветеринарной клиники должна отображать </w:t>
      </w:r>
      <w:r w:rsidR="00DD721A">
        <w:t>страницу</w:t>
      </w:r>
      <w:r>
        <w:t xml:space="preserve"> эк</w:t>
      </w:r>
      <w:r w:rsidR="00806BAA">
        <w:t>стренного приема, представленную</w:t>
      </w:r>
      <w:r>
        <w:t xml:space="preserve"> на рисунке 2. </w:t>
      </w:r>
      <w:r w:rsidR="00806BAA">
        <w:t>Страница экстренного приема должна</w:t>
      </w:r>
      <w:r>
        <w:t xml:space="preserve"> содержать</w:t>
      </w:r>
      <w:r w:rsidR="00602599">
        <w:t>:</w:t>
      </w:r>
    </w:p>
    <w:p w:rsidR="00330BA6" w:rsidRDefault="00330BA6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с номером телефона дежурного врача – элемент на рисунке под номером 1; </w:t>
      </w:r>
    </w:p>
    <w:p w:rsidR="00A407F7" w:rsidRDefault="00330BA6" w:rsidP="00DF3856">
      <w:pPr>
        <w:pStyle w:val="a4"/>
        <w:numPr>
          <w:ilvl w:val="0"/>
          <w:numId w:val="7"/>
        </w:numPr>
        <w:ind w:left="0" w:firstLine="851"/>
      </w:pPr>
      <w:r>
        <w:t>информационный блок со списком случаев, по которым стоит обратиться экстренно, – элемент на рисунке под номером 2.</w:t>
      </w:r>
    </w:p>
    <w:p w:rsidR="00A407F7" w:rsidRDefault="00903034" w:rsidP="00903034">
      <w:pPr>
        <w:ind w:firstLine="0"/>
        <w:jc w:val="center"/>
      </w:pPr>
      <w:r>
        <w:rPr>
          <w:noProof/>
        </w:rPr>
        <w:drawing>
          <wp:inline distT="0" distB="0" distL="0" distR="0" wp14:anchorId="3DC1EEF4" wp14:editId="53F8E9EB">
            <wp:extent cx="5735955" cy="3068955"/>
            <wp:effectExtent l="0" t="0" r="0" b="0"/>
            <wp:docPr id="27" name="Рисунок 27" descr="D:\Загрузки\УП-ПацЭкстренныйПрием.draw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Загрузки\УП-ПацЭкстренныйПрием.drawio(1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2 – Макет </w:t>
      </w:r>
      <w:r w:rsidR="00330BA6">
        <w:t>страницы экстренного приема</w:t>
      </w:r>
    </w:p>
    <w:p w:rsidR="00A407F7" w:rsidRDefault="00330BA6">
      <w:r>
        <w:t xml:space="preserve">Информационная система ветеринарной клиники должна отображать </w:t>
      </w:r>
      <w:r w:rsidR="00DD721A">
        <w:t>страницу</w:t>
      </w:r>
      <w:r w:rsidR="00806BAA">
        <w:t xml:space="preserve"> записи, представленную</w:t>
      </w:r>
      <w:r>
        <w:t xml:space="preserve"> на рисунке </w:t>
      </w:r>
      <w:r w:rsidR="00903034">
        <w:t>3</w:t>
      </w:r>
      <w:r w:rsidR="00806BAA">
        <w:t>. Страница записи должна</w:t>
      </w:r>
      <w:r>
        <w:t xml:space="preserve"> содержать</w:t>
      </w:r>
      <w:r w:rsidR="00602599">
        <w:t>:</w:t>
      </w:r>
    </w:p>
    <w:p w:rsidR="00A407F7" w:rsidRDefault="00330BA6" w:rsidP="00DF3856">
      <w:pPr>
        <w:pStyle w:val="a4"/>
        <w:numPr>
          <w:ilvl w:val="0"/>
          <w:numId w:val="7"/>
        </w:numPr>
        <w:ind w:left="0" w:firstLine="851"/>
      </w:pPr>
      <w:r>
        <w:t xml:space="preserve">кнопки перехода к записи на соответствующие услуги– элементы на рисунке под номером 1. </w:t>
      </w:r>
    </w:p>
    <w:p w:rsidR="00903034" w:rsidRDefault="00762275" w:rsidP="0076227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F32D010" wp14:editId="2B64BAAC">
            <wp:extent cx="5735955" cy="3068955"/>
            <wp:effectExtent l="0" t="0" r="0" b="0"/>
            <wp:docPr id="28" name="Рисунок 28" descr="D:\Загрузки\УП-ПацЗапись.draw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Загрузки\УП-ПацЗапись.drawio(1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3 – Макет </w:t>
      </w:r>
      <w:r w:rsidR="00903034">
        <w:t>страницы «Запись»</w:t>
      </w:r>
    </w:p>
    <w:p w:rsidR="00A407F7" w:rsidRDefault="00903034">
      <w:r>
        <w:t xml:space="preserve">Информационная система ветеринарной клиники должна отображать </w:t>
      </w:r>
      <w:r w:rsidR="00DD721A">
        <w:t>страницу</w:t>
      </w:r>
      <w:r>
        <w:t xml:space="preserve"> записи к врачам</w:t>
      </w:r>
      <w:r w:rsidR="00762275">
        <w:t xml:space="preserve"> на выбранный день</w:t>
      </w:r>
      <w:r w:rsidR="00806BAA">
        <w:t>, представленную</w:t>
      </w:r>
      <w:r>
        <w:t xml:space="preserve"> на рисунке 4. </w:t>
      </w:r>
      <w:r w:rsidR="00806BAA">
        <w:t>Страница записи к врачам должна</w:t>
      </w:r>
      <w:r>
        <w:t xml:space="preserve"> содержать</w:t>
      </w:r>
      <w:r w:rsidR="00602599">
        <w:t>:</w:t>
      </w:r>
    </w:p>
    <w:p w:rsidR="00903034" w:rsidRDefault="00903034" w:rsidP="00DF3856">
      <w:pPr>
        <w:pStyle w:val="a4"/>
        <w:numPr>
          <w:ilvl w:val="0"/>
          <w:numId w:val="7"/>
        </w:numPr>
        <w:ind w:left="0" w:firstLine="851"/>
      </w:pPr>
      <w:r>
        <w:t xml:space="preserve">кнопку возврата назад – элемент на рисунке под номером 1; </w:t>
      </w:r>
    </w:p>
    <w:p w:rsidR="00903034" w:rsidRDefault="00903034" w:rsidP="00DF3856">
      <w:pPr>
        <w:pStyle w:val="a4"/>
        <w:numPr>
          <w:ilvl w:val="0"/>
          <w:numId w:val="7"/>
        </w:numPr>
        <w:ind w:left="0" w:firstLine="851"/>
      </w:pPr>
      <w:r>
        <w:t xml:space="preserve">заголовок с наименованием выбранной услуги – элемент на рисунке под номером 2; </w:t>
      </w:r>
    </w:p>
    <w:p w:rsidR="00903034" w:rsidRDefault="00903034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отображения месяца – элемент на рисунке под номером 3; </w:t>
      </w:r>
    </w:p>
    <w:p w:rsidR="00903034" w:rsidRDefault="00903034" w:rsidP="00DF3856">
      <w:pPr>
        <w:pStyle w:val="a4"/>
        <w:numPr>
          <w:ilvl w:val="0"/>
          <w:numId w:val="7"/>
        </w:numPr>
        <w:ind w:left="0" w:firstLine="851"/>
      </w:pPr>
      <w:proofErr w:type="spellStart"/>
      <w:r>
        <w:t>кликабельный</w:t>
      </w:r>
      <w:proofErr w:type="spellEnd"/>
      <w:r>
        <w:t xml:space="preserve"> календарь для выбора конкретного дня – элемент на рисунке под номером 4; </w:t>
      </w:r>
    </w:p>
    <w:p w:rsidR="00903034" w:rsidRDefault="00903034" w:rsidP="00DF3856">
      <w:pPr>
        <w:pStyle w:val="a4"/>
        <w:numPr>
          <w:ilvl w:val="0"/>
          <w:numId w:val="7"/>
        </w:numPr>
        <w:ind w:left="0" w:firstLine="851"/>
      </w:pPr>
      <w:r>
        <w:t xml:space="preserve">список доступных врачей – элементы на рисунке под номером 5; </w:t>
      </w:r>
    </w:p>
    <w:p w:rsidR="00903034" w:rsidRDefault="00762275" w:rsidP="00DF3856">
      <w:pPr>
        <w:pStyle w:val="a4"/>
        <w:numPr>
          <w:ilvl w:val="0"/>
          <w:numId w:val="7"/>
        </w:numPr>
        <w:ind w:left="0" w:firstLine="851"/>
      </w:pPr>
      <w:r>
        <w:t>полосу прокрутки</w:t>
      </w:r>
      <w:r w:rsidR="00903034">
        <w:t xml:space="preserve"> списка врачей – элемент на рисунке под номером 6. </w:t>
      </w:r>
    </w:p>
    <w:p w:rsidR="00A407F7" w:rsidRDefault="00903034" w:rsidP="00903034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25A2F8D" wp14:editId="68DF109B">
            <wp:extent cx="5541645" cy="3068955"/>
            <wp:effectExtent l="0" t="0" r="1905" b="0"/>
            <wp:docPr id="25" name="Рисунок 25" descr="D:\Загрузки\УП-Записи к врачам.draw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Загрузки\УП-Записи к врачам.drawio(1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4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4 – Макет </w:t>
      </w:r>
      <w:r w:rsidR="00762275">
        <w:t>страницы выбора специалиста и дня записи</w:t>
      </w:r>
    </w:p>
    <w:p w:rsidR="00A407F7" w:rsidRDefault="00762275">
      <w:r>
        <w:t xml:space="preserve">Информационная система ветеринарной клиники должна отображать </w:t>
      </w:r>
      <w:r w:rsidR="00DD721A">
        <w:t>страницу</w:t>
      </w:r>
      <w:r>
        <w:t xml:space="preserve"> записи к врачу на день на выбра</w:t>
      </w:r>
      <w:r w:rsidR="00806BAA">
        <w:t xml:space="preserve">нное время </w:t>
      </w:r>
      <w:proofErr w:type="spellStart"/>
      <w:r w:rsidR="00806BAA">
        <w:t>время</w:t>
      </w:r>
      <w:proofErr w:type="spellEnd"/>
      <w:r w:rsidR="00806BAA">
        <w:t>, представленную</w:t>
      </w:r>
      <w:r>
        <w:t xml:space="preserve"> на рисунке 5. </w:t>
      </w:r>
      <w:r w:rsidR="00806BAA">
        <w:t>Страница записи к врачу на день должна</w:t>
      </w:r>
      <w:r>
        <w:t xml:space="preserve"> содержать</w:t>
      </w:r>
      <w:r w:rsidR="00602599">
        <w:t>:</w:t>
      </w:r>
    </w:p>
    <w:p w:rsidR="00762275" w:rsidRDefault="00762275" w:rsidP="00DF3856">
      <w:pPr>
        <w:pStyle w:val="a4"/>
        <w:numPr>
          <w:ilvl w:val="0"/>
          <w:numId w:val="7"/>
        </w:numPr>
        <w:ind w:left="0" w:firstLine="851"/>
      </w:pPr>
      <w:r>
        <w:t xml:space="preserve">рамку таблицы расписания – элемент на рисунке под номером 1; </w:t>
      </w:r>
    </w:p>
    <w:p w:rsidR="00762275" w:rsidRDefault="00762275" w:rsidP="00DF3856">
      <w:pPr>
        <w:pStyle w:val="a4"/>
        <w:numPr>
          <w:ilvl w:val="0"/>
          <w:numId w:val="7"/>
        </w:numPr>
        <w:ind w:left="0" w:firstLine="851"/>
      </w:pPr>
      <w:proofErr w:type="spellStart"/>
      <w:r>
        <w:t>кликабельные</w:t>
      </w:r>
      <w:proofErr w:type="spellEnd"/>
      <w:r>
        <w:t xml:space="preserve"> ячейки со статусами для выбора времени приема и перехода к следующей </w:t>
      </w:r>
      <w:r w:rsidR="000441FF">
        <w:t>карточке брони</w:t>
      </w:r>
      <w:r>
        <w:t xml:space="preserve"> – элемент на рисунке под номером 2; </w:t>
      </w:r>
    </w:p>
    <w:p w:rsidR="00762275" w:rsidRDefault="00762275" w:rsidP="00DF3856">
      <w:pPr>
        <w:pStyle w:val="a4"/>
        <w:numPr>
          <w:ilvl w:val="0"/>
          <w:numId w:val="7"/>
        </w:numPr>
        <w:ind w:left="0" w:firstLine="851"/>
      </w:pPr>
      <w:r>
        <w:t xml:space="preserve">полосу прокрутки – элемент на рисунке под номером 3; </w:t>
      </w:r>
    </w:p>
    <w:p w:rsidR="00762275" w:rsidRDefault="00762275" w:rsidP="00DF3856">
      <w:pPr>
        <w:pStyle w:val="a4"/>
        <w:numPr>
          <w:ilvl w:val="0"/>
          <w:numId w:val="7"/>
        </w:numPr>
        <w:ind w:left="0" w:firstLine="851"/>
      </w:pPr>
      <w:r>
        <w:t>кнопку возврата назад – элемент на рисунке под номером 4.</w:t>
      </w:r>
    </w:p>
    <w:p w:rsidR="00A407F7" w:rsidRDefault="00D615DD" w:rsidP="00D615DD">
      <w:pPr>
        <w:ind w:firstLine="0"/>
        <w:jc w:val="center"/>
      </w:pPr>
      <w:r>
        <w:rPr>
          <w:noProof/>
        </w:rPr>
        <w:drawing>
          <wp:inline distT="0" distB="0" distL="0" distR="0" wp14:anchorId="508D0916" wp14:editId="4DA277B8">
            <wp:extent cx="3830955" cy="2521585"/>
            <wp:effectExtent l="0" t="0" r="0" b="0"/>
            <wp:docPr id="29" name="Рисунок 29" descr="D:\Загрузки\УП-ЗаписьКоВрачуНаДень.draw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Загрузки\УП-ЗаписьКоВрачуНаДень.drawio(1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5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5 – Макет </w:t>
      </w:r>
      <w:r w:rsidR="00515A7B">
        <w:t>страницы записи к врачу на день</w:t>
      </w:r>
    </w:p>
    <w:p w:rsidR="00A407F7" w:rsidRDefault="00602599">
      <w:r>
        <w:lastRenderedPageBreak/>
        <w:t xml:space="preserve">Карточка </w:t>
      </w:r>
      <w:r w:rsidR="000441FF">
        <w:t>брони</w:t>
      </w:r>
      <w:r>
        <w:t>, представленная на рисунке 6, должна содержать:</w:t>
      </w:r>
    </w:p>
    <w:p w:rsidR="000441FF" w:rsidRPr="000441FF" w:rsidRDefault="000441FF" w:rsidP="00DF3856">
      <w:pPr>
        <w:pStyle w:val="a4"/>
        <w:numPr>
          <w:ilvl w:val="0"/>
          <w:numId w:val="7"/>
        </w:numPr>
        <w:ind w:left="0" w:firstLine="851"/>
      </w:pPr>
      <w:r w:rsidRPr="000441FF">
        <w:t xml:space="preserve">рамку окна/экрана – элемент на рисунке под номером 1; </w:t>
      </w:r>
    </w:p>
    <w:p w:rsidR="000441FF" w:rsidRPr="000441FF" w:rsidRDefault="000441FF" w:rsidP="00DF3856">
      <w:pPr>
        <w:pStyle w:val="a4"/>
        <w:numPr>
          <w:ilvl w:val="0"/>
          <w:numId w:val="7"/>
        </w:numPr>
        <w:ind w:left="0" w:firstLine="851"/>
      </w:pPr>
      <w:r w:rsidRPr="000441FF">
        <w:t xml:space="preserve">блок с информацией о выбранном питомце – элемент на рисунке под номером 2; </w:t>
      </w:r>
    </w:p>
    <w:p w:rsidR="000441FF" w:rsidRPr="000441FF" w:rsidRDefault="000441FF" w:rsidP="00DF3856">
      <w:pPr>
        <w:pStyle w:val="a4"/>
        <w:numPr>
          <w:ilvl w:val="0"/>
          <w:numId w:val="7"/>
        </w:numPr>
        <w:ind w:left="0" w:firstLine="851"/>
      </w:pPr>
      <w:r w:rsidRPr="000441FF">
        <w:t xml:space="preserve">кнопку подтверждения «Забронировать» – элемент на рисунке под номером 3; </w:t>
      </w:r>
    </w:p>
    <w:p w:rsidR="000441FF" w:rsidRPr="000441FF" w:rsidRDefault="000441FF" w:rsidP="00DF3856">
      <w:pPr>
        <w:pStyle w:val="a4"/>
        <w:numPr>
          <w:ilvl w:val="0"/>
          <w:numId w:val="7"/>
        </w:numPr>
        <w:ind w:left="0" w:firstLine="851"/>
      </w:pPr>
      <w:r w:rsidRPr="000441FF">
        <w:t xml:space="preserve">кнопку отмены «Отменить» – элемент на рисунке под номером 4; </w:t>
      </w:r>
    </w:p>
    <w:p w:rsidR="000441FF" w:rsidRPr="000441FF" w:rsidRDefault="000441FF" w:rsidP="00DF3856">
      <w:pPr>
        <w:pStyle w:val="a4"/>
        <w:numPr>
          <w:ilvl w:val="0"/>
          <w:numId w:val="7"/>
        </w:numPr>
        <w:ind w:left="0" w:firstLine="851"/>
      </w:pPr>
      <w:r w:rsidRPr="000441FF">
        <w:t>заголовок с вопросом о бронировании на выбранное время – элемент на рисунке под номером 5.</w:t>
      </w:r>
    </w:p>
    <w:p w:rsidR="00A407F7" w:rsidRDefault="000441FF" w:rsidP="000441FF">
      <w:pPr>
        <w:ind w:firstLine="0"/>
        <w:jc w:val="center"/>
      </w:pPr>
      <w:r w:rsidRPr="000441FF">
        <w:rPr>
          <w:noProof/>
        </w:rPr>
        <w:drawing>
          <wp:inline distT="0" distB="0" distL="0" distR="0" wp14:anchorId="6CD7A8CE" wp14:editId="2873D44F">
            <wp:extent cx="2355215" cy="1731645"/>
            <wp:effectExtent l="0" t="0" r="6985" b="1905"/>
            <wp:docPr id="1" name="Рисунок 1" descr="D:\Загрузки\УП-Бронь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Загрузки\УП-Бронь.drawio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215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6 – Макет карточки </w:t>
      </w:r>
      <w:r w:rsidR="000441FF">
        <w:t>брони</w:t>
      </w:r>
    </w:p>
    <w:p w:rsidR="00A407F7" w:rsidRDefault="00867871">
      <w:r>
        <w:t>Информационная система ветеринарной клиники должна отображать страницу вра</w:t>
      </w:r>
      <w:r w:rsidR="00806BAA">
        <w:t>чей, представленную</w:t>
      </w:r>
      <w:r w:rsidR="003F1A98">
        <w:t xml:space="preserve"> на рисунке 7</w:t>
      </w:r>
      <w:r w:rsidR="00806BAA">
        <w:t>. Страница</w:t>
      </w:r>
      <w:r>
        <w:t xml:space="preserve"> враче</w:t>
      </w:r>
      <w:r w:rsidR="00806BAA">
        <w:t>й должна</w:t>
      </w:r>
      <w:r>
        <w:t xml:space="preserve"> содержать</w:t>
      </w:r>
      <w:r w:rsidR="00602599">
        <w:t>:</w:t>
      </w:r>
    </w:p>
    <w:p w:rsidR="00867871" w:rsidRPr="00867871" w:rsidRDefault="00867871" w:rsidP="00DF3856">
      <w:pPr>
        <w:pStyle w:val="a4"/>
        <w:numPr>
          <w:ilvl w:val="0"/>
          <w:numId w:val="7"/>
        </w:numPr>
        <w:ind w:left="0" w:firstLine="851"/>
      </w:pPr>
      <w:r w:rsidRPr="00867871">
        <w:t xml:space="preserve">поисковую строку – элемент на рисунке под номером 1; </w:t>
      </w:r>
    </w:p>
    <w:p w:rsidR="00867871" w:rsidRPr="00867871" w:rsidRDefault="00867871" w:rsidP="00DF3856">
      <w:pPr>
        <w:pStyle w:val="a4"/>
        <w:numPr>
          <w:ilvl w:val="0"/>
          <w:numId w:val="7"/>
        </w:numPr>
        <w:ind w:left="0" w:firstLine="851"/>
      </w:pPr>
      <w:r w:rsidRPr="00867871">
        <w:t xml:space="preserve">кнопку поиска – элемент на рисунке под номером 2; </w:t>
      </w:r>
    </w:p>
    <w:p w:rsidR="00867871" w:rsidRPr="00867871" w:rsidRDefault="00867871" w:rsidP="00DF3856">
      <w:pPr>
        <w:pStyle w:val="a4"/>
        <w:numPr>
          <w:ilvl w:val="0"/>
          <w:numId w:val="7"/>
        </w:numPr>
        <w:ind w:left="0" w:firstLine="851"/>
      </w:pPr>
      <w:r w:rsidRPr="00867871">
        <w:t xml:space="preserve">карточки врачей с фотографией, ФИО, временем работы и стажем – элементы на рисунке под номером 3; </w:t>
      </w:r>
    </w:p>
    <w:p w:rsidR="00867871" w:rsidRPr="00867871" w:rsidRDefault="00867871" w:rsidP="00DF3856">
      <w:pPr>
        <w:pStyle w:val="a4"/>
        <w:numPr>
          <w:ilvl w:val="0"/>
          <w:numId w:val="7"/>
        </w:numPr>
        <w:ind w:left="0" w:firstLine="851"/>
      </w:pPr>
      <w:r w:rsidRPr="00867871">
        <w:t xml:space="preserve">горизонтальную полосу прокрутки – элемент на рисунке под номером 4. </w:t>
      </w:r>
    </w:p>
    <w:p w:rsidR="00A407F7" w:rsidRDefault="00867871" w:rsidP="00867871">
      <w:pPr>
        <w:ind w:firstLine="0"/>
        <w:jc w:val="center"/>
      </w:pPr>
      <w:r w:rsidRPr="00867871">
        <w:rPr>
          <w:noProof/>
        </w:rPr>
        <w:lastRenderedPageBreak/>
        <w:drawing>
          <wp:inline distT="0" distB="0" distL="0" distR="0" wp14:anchorId="7EA49CB5" wp14:editId="0C1CCCEF">
            <wp:extent cx="5735955" cy="3068955"/>
            <wp:effectExtent l="0" t="0" r="0" b="0"/>
            <wp:docPr id="2" name="Рисунок 2" descr="D:\Загрузки\УП-ПацВрачи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Загрузки\УП-ПацВрачи.drawio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7 – Макет </w:t>
      </w:r>
      <w:r w:rsidR="00867871">
        <w:t>страницы врачей</w:t>
      </w:r>
    </w:p>
    <w:p w:rsidR="00A407F7" w:rsidRDefault="00867871">
      <w:r>
        <w:t xml:space="preserve">Информационная система ветеринарной клиники должна отображать </w:t>
      </w:r>
      <w:r w:rsidR="00DD721A">
        <w:t>страницу</w:t>
      </w:r>
      <w:r>
        <w:t xml:space="preserve"> карт питом</w:t>
      </w:r>
      <w:r w:rsidR="00806BAA">
        <w:t>цев, представленную</w:t>
      </w:r>
      <w:r w:rsidR="003F1A98">
        <w:t xml:space="preserve"> на рисунке 8</w:t>
      </w:r>
      <w:r>
        <w:t xml:space="preserve">. </w:t>
      </w:r>
      <w:r w:rsidR="00806BAA">
        <w:t>Страница карт питомцев должна</w:t>
      </w:r>
      <w:r>
        <w:t xml:space="preserve"> содержать</w:t>
      </w:r>
      <w:r w:rsidR="00602599">
        <w:t>:</w:t>
      </w:r>
    </w:p>
    <w:p w:rsidR="00867871" w:rsidRPr="00867871" w:rsidRDefault="00867871" w:rsidP="00DF3856">
      <w:pPr>
        <w:pStyle w:val="a4"/>
        <w:numPr>
          <w:ilvl w:val="0"/>
          <w:numId w:val="7"/>
        </w:numPr>
        <w:ind w:left="0" w:firstLine="851"/>
      </w:pPr>
      <w:r w:rsidRPr="00867871">
        <w:t xml:space="preserve">блок с фотографией питомца – элемент на рисунке под номером 1; </w:t>
      </w:r>
    </w:p>
    <w:p w:rsidR="00867871" w:rsidRPr="00867871" w:rsidRDefault="00867871" w:rsidP="00DF3856">
      <w:pPr>
        <w:pStyle w:val="a4"/>
        <w:numPr>
          <w:ilvl w:val="0"/>
          <w:numId w:val="7"/>
        </w:numPr>
        <w:ind w:left="0" w:firstLine="851"/>
      </w:pPr>
      <w:r w:rsidRPr="00867871">
        <w:t xml:space="preserve">кнопку «Изменить» – элемент на рисунке под номером 2; </w:t>
      </w:r>
    </w:p>
    <w:p w:rsidR="00867871" w:rsidRPr="00867871" w:rsidRDefault="00867871" w:rsidP="00DF3856">
      <w:pPr>
        <w:pStyle w:val="a4"/>
        <w:numPr>
          <w:ilvl w:val="0"/>
          <w:numId w:val="7"/>
        </w:numPr>
        <w:ind w:left="0" w:firstLine="851"/>
      </w:pPr>
      <w:r w:rsidRPr="00867871">
        <w:t xml:space="preserve">информационный </w:t>
      </w:r>
      <w:proofErr w:type="spellStart"/>
      <w:r w:rsidR="003F1A98">
        <w:t>кликабельный</w:t>
      </w:r>
      <w:proofErr w:type="spellEnd"/>
      <w:r w:rsidR="003F1A98">
        <w:t xml:space="preserve"> </w:t>
      </w:r>
      <w:r w:rsidRPr="00867871">
        <w:t>блок с данными питомца, включая имя, д</w:t>
      </w:r>
      <w:r w:rsidR="003F1A98">
        <w:t>ату рождения, вес, породу и пол</w:t>
      </w:r>
      <w:r w:rsidRPr="00867871">
        <w:t xml:space="preserve"> – элемент на рисунке под номером 3; </w:t>
      </w:r>
    </w:p>
    <w:p w:rsidR="00867871" w:rsidRPr="00867871" w:rsidRDefault="003F1A98" w:rsidP="00DF3856">
      <w:pPr>
        <w:pStyle w:val="a4"/>
        <w:numPr>
          <w:ilvl w:val="0"/>
          <w:numId w:val="7"/>
        </w:numPr>
        <w:ind w:left="0" w:firstLine="851"/>
      </w:pPr>
      <w:r>
        <w:t>полосу прокрутки</w:t>
      </w:r>
      <w:r w:rsidR="00867871" w:rsidRPr="00867871">
        <w:t xml:space="preserve"> – элемент на рисунке под номером 4; </w:t>
      </w:r>
    </w:p>
    <w:p w:rsidR="00867871" w:rsidRPr="00867871" w:rsidRDefault="00867871" w:rsidP="00DF3856">
      <w:pPr>
        <w:pStyle w:val="a4"/>
        <w:numPr>
          <w:ilvl w:val="0"/>
          <w:numId w:val="7"/>
        </w:numPr>
        <w:ind w:left="0" w:firstLine="851"/>
      </w:pPr>
      <w:r w:rsidRPr="00867871">
        <w:t xml:space="preserve">кнопку «Добавить» – элемент на рисунке под номером 5. </w:t>
      </w:r>
    </w:p>
    <w:p w:rsidR="00A407F7" w:rsidRDefault="00867871" w:rsidP="003F1A98">
      <w:pPr>
        <w:ind w:firstLine="0"/>
        <w:jc w:val="center"/>
      </w:pPr>
      <w:r w:rsidRPr="00867871">
        <w:rPr>
          <w:noProof/>
        </w:rPr>
        <w:lastRenderedPageBreak/>
        <w:drawing>
          <wp:inline distT="0" distB="0" distL="0" distR="0" wp14:anchorId="47EEA5FF" wp14:editId="2962F1D1">
            <wp:extent cx="5735955" cy="3068955"/>
            <wp:effectExtent l="0" t="0" r="0" b="0"/>
            <wp:docPr id="3" name="Рисунок 3" descr="D:\Загрузки\УП-ПацКартыПитомцев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Загрузки\УП-ПацКартыПитомцев.drawio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8 – Макет </w:t>
      </w:r>
      <w:r w:rsidR="003F1A98">
        <w:t>страницы карт питомцев</w:t>
      </w:r>
    </w:p>
    <w:p w:rsidR="00A407F7" w:rsidRDefault="003F1A98">
      <w:r>
        <w:t xml:space="preserve">Информационная система ветеринарной клиники должна отображать </w:t>
      </w:r>
      <w:r w:rsidR="00DD721A">
        <w:t>страницу</w:t>
      </w:r>
      <w:r w:rsidR="00806BAA">
        <w:t xml:space="preserve"> карты питомца, представленную</w:t>
      </w:r>
      <w:r>
        <w:t xml:space="preserve"> на рисунке 9. </w:t>
      </w:r>
      <w:r w:rsidR="00806BAA">
        <w:t>Страница карты питомца должна</w:t>
      </w:r>
      <w:r>
        <w:t xml:space="preserve"> содержать</w:t>
      </w:r>
      <w:r w:rsidR="00602599">
        <w:t>:</w:t>
      </w:r>
    </w:p>
    <w:p w:rsidR="003F1A98" w:rsidRPr="003F1A98" w:rsidRDefault="003F1A98" w:rsidP="00DF3856">
      <w:pPr>
        <w:pStyle w:val="a4"/>
        <w:numPr>
          <w:ilvl w:val="0"/>
          <w:numId w:val="7"/>
        </w:numPr>
        <w:ind w:left="0" w:firstLine="851"/>
      </w:pPr>
      <w:r w:rsidRPr="003F1A98">
        <w:t xml:space="preserve">кнопку возврата назад – элемент на рисунке под номером 1; </w:t>
      </w:r>
    </w:p>
    <w:p w:rsidR="003F1A98" w:rsidRPr="003F1A98" w:rsidRDefault="003F1A98" w:rsidP="00DF3856">
      <w:pPr>
        <w:pStyle w:val="a4"/>
        <w:numPr>
          <w:ilvl w:val="0"/>
          <w:numId w:val="7"/>
        </w:numPr>
        <w:ind w:left="0" w:firstLine="851"/>
      </w:pPr>
      <w:r w:rsidRPr="003F1A98">
        <w:t xml:space="preserve">блок с анкетными данными питомца и владельца (имя, возраст, вес, порода, пол, репродуктивный статус, контактные данные владельца, прививки, заболевания, назначения) – элемент на рисунке под номером 2; </w:t>
      </w:r>
    </w:p>
    <w:p w:rsidR="003F1A98" w:rsidRPr="003F1A98" w:rsidRDefault="003F1A98" w:rsidP="00DF3856">
      <w:pPr>
        <w:pStyle w:val="a4"/>
        <w:numPr>
          <w:ilvl w:val="0"/>
          <w:numId w:val="7"/>
        </w:numPr>
        <w:ind w:left="0" w:firstLine="851"/>
      </w:pPr>
      <w:r w:rsidRPr="003F1A98">
        <w:t>таблицу истории при</w:t>
      </w:r>
      <w:r>
        <w:t>емов</w:t>
      </w:r>
      <w:r w:rsidRPr="003F1A98">
        <w:t xml:space="preserve"> – элемент на рисунке под номером 3; </w:t>
      </w:r>
    </w:p>
    <w:p w:rsidR="003F1A98" w:rsidRPr="003F1A98" w:rsidRDefault="003F1A98" w:rsidP="00DF3856">
      <w:pPr>
        <w:pStyle w:val="a4"/>
        <w:numPr>
          <w:ilvl w:val="0"/>
          <w:numId w:val="7"/>
        </w:numPr>
        <w:ind w:left="0" w:firstLine="851"/>
      </w:pPr>
      <w:r>
        <w:t>полосу прокрутки</w:t>
      </w:r>
      <w:r w:rsidRPr="003F1A98">
        <w:t xml:space="preserve"> – элемент на рисунке под номером 4.</w:t>
      </w:r>
    </w:p>
    <w:p w:rsidR="00A407F7" w:rsidRDefault="003F1A98" w:rsidP="003F1A98">
      <w:pPr>
        <w:ind w:firstLine="0"/>
        <w:jc w:val="center"/>
      </w:pPr>
      <w:r w:rsidRPr="003F1A98">
        <w:rPr>
          <w:noProof/>
        </w:rPr>
        <w:drawing>
          <wp:inline distT="0" distB="0" distL="0" distR="0" wp14:anchorId="53E3B205" wp14:editId="61315483">
            <wp:extent cx="5126182" cy="2742702"/>
            <wp:effectExtent l="0" t="0" r="0" b="635"/>
            <wp:docPr id="4" name="Рисунок 4" descr="D:\Загрузки\УП-Карта питомца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Загрузки\УП-Карта питомца.drawio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602" cy="2768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9 – Макет </w:t>
      </w:r>
      <w:r w:rsidR="003F1A98">
        <w:t>страницы медицинской карты питомца</w:t>
      </w:r>
    </w:p>
    <w:p w:rsidR="00B03DA5" w:rsidRDefault="00B03DA5" w:rsidP="00B03DA5">
      <w:r>
        <w:lastRenderedPageBreak/>
        <w:t>Информационная система ветеринарной клиники должна отображ</w:t>
      </w:r>
      <w:r w:rsidR="00806BAA">
        <w:t>ать страницу цен, представленную</w:t>
      </w:r>
      <w:r>
        <w:t xml:space="preserve"> на рисунке 1</w:t>
      </w:r>
      <w:r w:rsidR="00DD721A">
        <w:t>0</w:t>
      </w:r>
      <w:r>
        <w:t xml:space="preserve">. </w:t>
      </w:r>
      <w:r w:rsidR="00806BAA">
        <w:t>Страница цен должна</w:t>
      </w:r>
      <w:r>
        <w:t xml:space="preserve"> содержать:</w:t>
      </w:r>
    </w:p>
    <w:p w:rsidR="00B03DA5" w:rsidRPr="00B03DA5" w:rsidRDefault="00B03DA5" w:rsidP="00DF3856">
      <w:pPr>
        <w:pStyle w:val="a4"/>
        <w:numPr>
          <w:ilvl w:val="0"/>
          <w:numId w:val="7"/>
        </w:numPr>
        <w:ind w:left="0" w:firstLine="851"/>
      </w:pPr>
      <w:r>
        <w:t>таблицу прайс-листа услуг – элемент на рисунке под номером 1</w:t>
      </w:r>
      <w:r w:rsidR="00602599">
        <w:t>.</w:t>
      </w:r>
    </w:p>
    <w:p w:rsidR="00A407F7" w:rsidRPr="00B03DA5" w:rsidRDefault="00B03DA5" w:rsidP="00B03DA5">
      <w:pPr>
        <w:spacing w:before="100" w:beforeAutospacing="1" w:after="100" w:afterAutospacing="1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 w:rsidRPr="00B03DA5">
        <w:rPr>
          <w:rFonts w:eastAsia="Times New Roman" w:cs="Times New Roman"/>
          <w:noProof/>
          <w:szCs w:val="24"/>
        </w:rPr>
        <w:drawing>
          <wp:inline distT="0" distB="0" distL="0" distR="0" wp14:anchorId="3C84189B" wp14:editId="32B0C52E">
            <wp:extent cx="5735955" cy="3068955"/>
            <wp:effectExtent l="0" t="0" r="0" b="0"/>
            <wp:docPr id="23" name="Рисунок 23" descr="D:\Загрузки\УП-ПацЦены.drawi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Загрузки\УП-ПацЦены.drawio(2)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B03DA5">
      <w:pPr>
        <w:pStyle w:val="a9"/>
      </w:pPr>
      <w:r>
        <w:t>Рисунок 10 – Макет страницы цен</w:t>
      </w:r>
    </w:p>
    <w:p w:rsidR="00A407F7" w:rsidRDefault="00DD721A">
      <w:r>
        <w:t>Информационная система ветеринарной клиники должна отображать страницу личного кабине</w:t>
      </w:r>
      <w:r w:rsidR="00AF6FC0">
        <w:t>та, представленную</w:t>
      </w:r>
      <w:r>
        <w:t xml:space="preserve"> на рисунке 11. </w:t>
      </w:r>
      <w:r w:rsidR="00AF6FC0">
        <w:t>Страница личного кабинета должна</w:t>
      </w:r>
      <w:r>
        <w:t xml:space="preserve"> содержать</w:t>
      </w:r>
      <w:r w:rsidR="00602599">
        <w:t>: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 xml:space="preserve">поле «Номер телефона» – элемент на рисунке под номером 1;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 xml:space="preserve">поле «Логин» – элемент на рисунке под номером 2;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 xml:space="preserve">поле «Пароль» – элемент на рисунке под номером 3;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 xml:space="preserve">полосу прокрутки списка назначенных приемов – элемент на рисунке под номером 4;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>таблицу «Список назначенных прие</w:t>
      </w:r>
      <w:r w:rsidR="00515A7B">
        <w:t>мов» с колонками «Дата», «Питом</w:t>
      </w:r>
      <w:r>
        <w:t xml:space="preserve">ец» и «Врач» – элемент на рисунке под номером 5;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 xml:space="preserve">кнопку «Отменить прием» – элемент на рисунке под номером 6;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>таблицу «Список посещенных прие</w:t>
      </w:r>
      <w:r w:rsidR="00515A7B">
        <w:t>мов» с колонками «Дата», «Питом</w:t>
      </w:r>
      <w:r>
        <w:t>ец», «Врач» и «Стоимость» – элемент на рисунке под номером 7.</w:t>
      </w:r>
    </w:p>
    <w:p w:rsidR="00A407F7" w:rsidRDefault="00DD721A" w:rsidP="00DD721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2894B81" wp14:editId="28226CE1">
            <wp:extent cx="5735955" cy="3068955"/>
            <wp:effectExtent l="0" t="0" r="0" b="0"/>
            <wp:docPr id="24" name="Рисунок 24" descr="D:\Загрузки\УП-ПацЛК.draw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Загрузки\УП-ПацЛК.drawio(1)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11 – Макет </w:t>
      </w:r>
      <w:r w:rsidR="00DD721A">
        <w:t>страницы личного кабинета</w:t>
      </w:r>
    </w:p>
    <w:p w:rsidR="00A407F7" w:rsidRDefault="00DD721A">
      <w:r>
        <w:t xml:space="preserve">Информационная система ветеринарной клиники должна отображать </w:t>
      </w:r>
      <w:r w:rsidR="00D4143E">
        <w:t>страницу</w:t>
      </w:r>
      <w:r>
        <w:t xml:space="preserve"> расписания </w:t>
      </w:r>
      <w:r w:rsidR="00D4143E">
        <w:t xml:space="preserve">у </w:t>
      </w:r>
      <w:r w:rsidR="00AF6FC0">
        <w:t>врача, представленную</w:t>
      </w:r>
      <w:r>
        <w:t xml:space="preserve"> на рисунке 12. </w:t>
      </w:r>
      <w:r w:rsidR="00AF6FC0">
        <w:t>Страница расписания врача должна</w:t>
      </w:r>
      <w:r>
        <w:t xml:space="preserve"> содержать</w:t>
      </w:r>
      <w:r w:rsidR="00602599">
        <w:t>: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 xml:space="preserve">пункт меню «Расписание» – элемент на рисунке под номером 1;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 xml:space="preserve">пункт меню «Текущий прием» – элемент на рисунке под номером 2;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 xml:space="preserve">пункт меню «Шаблон направления» – элемент на рисунке под номером 3;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 xml:space="preserve">пункт меню «Дежурный врач» – элемент на рисунке под номером 4;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отображения месяца – элемент на рисунке под номером 5;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с ФИО врача – элемент на рисунке под номером 6;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proofErr w:type="spellStart"/>
      <w:r>
        <w:t>кликабельный</w:t>
      </w:r>
      <w:proofErr w:type="spellEnd"/>
      <w:r>
        <w:t xml:space="preserve"> календарь для выбора конкретного дня – элемент на рисунке под номером 7;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с временем работы – элемент на рисунке под номером 8; </w:t>
      </w:r>
    </w:p>
    <w:p w:rsidR="00DD721A" w:rsidRDefault="00DD721A" w:rsidP="00DF3856">
      <w:pPr>
        <w:pStyle w:val="a4"/>
        <w:numPr>
          <w:ilvl w:val="0"/>
          <w:numId w:val="7"/>
        </w:numPr>
        <w:ind w:left="0" w:firstLine="851"/>
      </w:pPr>
      <w:r>
        <w:t>блок «Дежурная неделя» – элемент на рисунке под номером 9.</w:t>
      </w:r>
    </w:p>
    <w:p w:rsidR="00A407F7" w:rsidRDefault="00DD721A" w:rsidP="00DD721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BB7C57C" wp14:editId="64200667">
            <wp:extent cx="5964555" cy="3068955"/>
            <wp:effectExtent l="0" t="0" r="0" b="0"/>
            <wp:docPr id="30" name="Рисунок 30" descr="D:\Загрузки\УП-ВрачРасписание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Загрузки\УП-ВрачРасписание.drawio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12 – Макет </w:t>
      </w:r>
      <w:r w:rsidR="00D4143E">
        <w:t>страницы расписания у врача</w:t>
      </w:r>
    </w:p>
    <w:p w:rsidR="00A407F7" w:rsidRDefault="00D4143E">
      <w:r>
        <w:t>Информационная система ветеринарной клиники должна отображать страницу текущего при</w:t>
      </w:r>
      <w:r w:rsidR="00AF6FC0">
        <w:t>ема у врача, представленную</w:t>
      </w:r>
      <w:r>
        <w:t xml:space="preserve"> на рисунке 1</w:t>
      </w:r>
      <w:r w:rsidR="006B3F10">
        <w:t>3</w:t>
      </w:r>
      <w:r w:rsidR="00AF6FC0">
        <w:t>. Страница текущего приема должна</w:t>
      </w:r>
      <w:r>
        <w:t xml:space="preserve"> содержать</w:t>
      </w:r>
      <w:r w:rsidR="00602599">
        <w:t>:</w:t>
      </w:r>
    </w:p>
    <w:p w:rsidR="00D4143E" w:rsidRDefault="00D4143E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со временем приема – элемент на рисунке под номером 1; </w:t>
      </w:r>
    </w:p>
    <w:p w:rsidR="00D4143E" w:rsidRDefault="00D4143E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со списком оказанных услуг и выданных направлений – элемент на рисунке под номером 2; </w:t>
      </w:r>
    </w:p>
    <w:p w:rsidR="00D4143E" w:rsidRDefault="00D4143E" w:rsidP="00DF3856">
      <w:pPr>
        <w:pStyle w:val="a4"/>
        <w:numPr>
          <w:ilvl w:val="0"/>
          <w:numId w:val="7"/>
        </w:numPr>
        <w:ind w:left="0" w:firstLine="851"/>
      </w:pPr>
      <w:r>
        <w:t xml:space="preserve">кнопку «Завершить прием» – элемент на рисунке под номером 3; </w:t>
      </w:r>
    </w:p>
    <w:p w:rsidR="00D4143E" w:rsidRDefault="00D4143E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медицинской карты питомца – элемент на рисунке под номером 4; </w:t>
      </w:r>
    </w:p>
    <w:p w:rsidR="00D4143E" w:rsidRDefault="00D4143E" w:rsidP="00DF3856">
      <w:pPr>
        <w:pStyle w:val="a4"/>
        <w:numPr>
          <w:ilvl w:val="0"/>
          <w:numId w:val="7"/>
        </w:numPr>
        <w:ind w:left="0" w:firstLine="851"/>
      </w:pPr>
      <w:r>
        <w:t xml:space="preserve">кнопку «Редактировать» – элемент на рисунке под номером 5; </w:t>
      </w:r>
    </w:p>
    <w:p w:rsidR="00D4143E" w:rsidRDefault="00D4143E" w:rsidP="00DF3856">
      <w:pPr>
        <w:pStyle w:val="a4"/>
        <w:numPr>
          <w:ilvl w:val="0"/>
          <w:numId w:val="7"/>
        </w:numPr>
        <w:ind w:left="0" w:firstLine="851"/>
      </w:pPr>
      <w:r>
        <w:t xml:space="preserve">поисковую строку для поиска карты по номеру телефона владельца – элемент на рисунке под номером 6; </w:t>
      </w:r>
    </w:p>
    <w:p w:rsidR="00D4143E" w:rsidRDefault="00D4143E" w:rsidP="00DF3856">
      <w:pPr>
        <w:pStyle w:val="a4"/>
        <w:numPr>
          <w:ilvl w:val="0"/>
          <w:numId w:val="7"/>
        </w:numPr>
        <w:ind w:left="0" w:firstLine="851"/>
      </w:pPr>
      <w:r>
        <w:t xml:space="preserve">кнопку поиска – элемент на рисунке под номером 7. </w:t>
      </w:r>
    </w:p>
    <w:p w:rsidR="00A407F7" w:rsidRDefault="00D4143E" w:rsidP="00D4143E">
      <w:pPr>
        <w:ind w:firstLine="0"/>
      </w:pPr>
      <w:r>
        <w:rPr>
          <w:noProof/>
        </w:rPr>
        <w:lastRenderedPageBreak/>
        <w:drawing>
          <wp:inline distT="0" distB="0" distL="0" distR="0" wp14:anchorId="3BA28DE3" wp14:editId="662A0997">
            <wp:extent cx="5964555" cy="3068955"/>
            <wp:effectExtent l="0" t="0" r="0" b="0"/>
            <wp:docPr id="31" name="Рисунок 31" descr="D:\Загрузки\УП-ВрачТекущийПрием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Загрузки\УП-ВрачТекущийПрием.drawio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13 – Макет </w:t>
      </w:r>
      <w:r w:rsidR="00D4143E">
        <w:t>страницы текущего приема у врача</w:t>
      </w:r>
    </w:p>
    <w:p w:rsidR="00A407F7" w:rsidRDefault="00D4143E">
      <w:r>
        <w:t xml:space="preserve">Информационная система ветеринарной клиники должна отображать </w:t>
      </w:r>
      <w:r w:rsidR="006B3F10">
        <w:t>страницу</w:t>
      </w:r>
      <w:r>
        <w:t xml:space="preserve"> шаб</w:t>
      </w:r>
      <w:r w:rsidR="005E1294">
        <w:t>лона направления, представленную</w:t>
      </w:r>
      <w:r>
        <w:t xml:space="preserve"> на рисунке 1</w:t>
      </w:r>
      <w:r w:rsidR="006B3F10">
        <w:t>4</w:t>
      </w:r>
      <w:r>
        <w:t xml:space="preserve">. </w:t>
      </w:r>
      <w:r w:rsidR="005E1294">
        <w:t>Страница</w:t>
      </w:r>
      <w:r>
        <w:t xml:space="preserve"> шаблона н</w:t>
      </w:r>
      <w:r w:rsidR="005E1294">
        <w:t>аправления должна</w:t>
      </w:r>
      <w:r>
        <w:t xml:space="preserve"> содержать</w:t>
      </w:r>
      <w:r w:rsidR="00602599">
        <w:t>:</w:t>
      </w:r>
    </w:p>
    <w:p w:rsidR="006B3F10" w:rsidRDefault="006B3F10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«Назначенные препараты и средства» с полями для указания названия, формы выпуска, дозировки, способа применения, кратности, курса приема и особых указаний – элемент на рисунке под номером 1; </w:t>
      </w:r>
    </w:p>
    <w:p w:rsidR="006B3F10" w:rsidRDefault="006B3F10" w:rsidP="00DF3856">
      <w:pPr>
        <w:pStyle w:val="a4"/>
        <w:numPr>
          <w:ilvl w:val="0"/>
          <w:numId w:val="7"/>
        </w:numPr>
        <w:ind w:left="0" w:firstLine="851"/>
      </w:pPr>
      <w:r>
        <w:t xml:space="preserve">разделительную линию – элемент на рисунке под номером 2; </w:t>
      </w:r>
    </w:p>
    <w:p w:rsidR="006B3F10" w:rsidRDefault="006B3F10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«Дополнительные рекомендации врача» и поле для подписи лечащего врача – элемент на рисунке под номером 3; </w:t>
      </w:r>
    </w:p>
    <w:p w:rsidR="006B3F10" w:rsidRDefault="006B3F10" w:rsidP="00DF3856">
      <w:pPr>
        <w:pStyle w:val="a4"/>
        <w:numPr>
          <w:ilvl w:val="0"/>
          <w:numId w:val="7"/>
        </w:numPr>
        <w:ind w:left="0" w:firstLine="851"/>
      </w:pPr>
      <w:r>
        <w:t xml:space="preserve">кнопку «Добавить препарат» – элемент на рисунке под номером 4; </w:t>
      </w:r>
    </w:p>
    <w:p w:rsidR="006B3F10" w:rsidRDefault="006B3F10" w:rsidP="00DF3856">
      <w:pPr>
        <w:pStyle w:val="a4"/>
        <w:numPr>
          <w:ilvl w:val="0"/>
          <w:numId w:val="7"/>
        </w:numPr>
        <w:ind w:left="0" w:firstLine="851"/>
      </w:pPr>
      <w:r>
        <w:t>кнопку «Распечатать» – элемент на рисунке под номером 5.</w:t>
      </w:r>
    </w:p>
    <w:p w:rsidR="00A407F7" w:rsidRDefault="00D4143E" w:rsidP="00D4143E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5BED4AC" wp14:editId="34F1BD20">
            <wp:extent cx="5735955" cy="3068955"/>
            <wp:effectExtent l="0" t="0" r="0" b="0"/>
            <wp:docPr id="32" name="Рисунок 32" descr="D:\Загрузки\УП-ВрачНаправ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Загрузки\УП-ВрачНаправ.drawio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14 – Макет </w:t>
      </w:r>
      <w:r w:rsidR="006B3F10">
        <w:t>страницы шаблона направления</w:t>
      </w:r>
    </w:p>
    <w:p w:rsidR="00A407F7" w:rsidRDefault="00EA08E0">
      <w:r>
        <w:t>Информационная система ветеринарной клиники должна отображать страницу поиска питомца для экстренного приема</w:t>
      </w:r>
      <w:r w:rsidR="007C71DE">
        <w:t>, представленную</w:t>
      </w:r>
      <w:r>
        <w:t xml:space="preserve"> на рисунке 15. </w:t>
      </w:r>
      <w:r w:rsidR="007C71DE">
        <w:t xml:space="preserve">Страница </w:t>
      </w:r>
      <w:r w:rsidR="008D7D17">
        <w:t>поиска питомца для экстренного приема</w:t>
      </w:r>
      <w:r w:rsidR="007C71DE">
        <w:t xml:space="preserve"> должна</w:t>
      </w:r>
      <w:r>
        <w:t xml:space="preserve"> содержать</w:t>
      </w:r>
      <w:r w:rsidR="00602599">
        <w:t>:</w:t>
      </w:r>
    </w:p>
    <w:p w:rsidR="00EA08E0" w:rsidRDefault="00EA08E0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«Номер телефона владельца» – элемент на рисунке под номером 1; </w:t>
      </w:r>
    </w:p>
    <w:p w:rsidR="00EA08E0" w:rsidRDefault="00EA08E0" w:rsidP="00DF3856">
      <w:pPr>
        <w:pStyle w:val="a4"/>
        <w:numPr>
          <w:ilvl w:val="0"/>
          <w:numId w:val="7"/>
        </w:numPr>
        <w:ind w:left="0" w:firstLine="851"/>
      </w:pPr>
      <w:r>
        <w:t xml:space="preserve">кнопку возврата назад – элемент на рисунке под номером 2; </w:t>
      </w:r>
    </w:p>
    <w:p w:rsidR="00EA08E0" w:rsidRDefault="00EA08E0" w:rsidP="00DF3856">
      <w:pPr>
        <w:pStyle w:val="a4"/>
        <w:numPr>
          <w:ilvl w:val="0"/>
          <w:numId w:val="7"/>
        </w:numPr>
        <w:ind w:left="0" w:firstLine="851"/>
      </w:pPr>
      <w:r>
        <w:t xml:space="preserve">список зарегистрированных на владельца животных (включая полосу прокрутки) – элемент на рисунке под номером 3; </w:t>
      </w:r>
    </w:p>
    <w:p w:rsidR="00EA08E0" w:rsidRDefault="00EA08E0" w:rsidP="00DF3856">
      <w:pPr>
        <w:pStyle w:val="a4"/>
        <w:numPr>
          <w:ilvl w:val="0"/>
          <w:numId w:val="7"/>
        </w:numPr>
        <w:ind w:left="0" w:firstLine="851"/>
      </w:pPr>
      <w:r>
        <w:t xml:space="preserve">кнопку «Выбрать» – элемент на рисунке под номером 4; </w:t>
      </w:r>
    </w:p>
    <w:p w:rsidR="00EA08E0" w:rsidRDefault="00EA08E0" w:rsidP="00DF3856">
      <w:pPr>
        <w:pStyle w:val="a4"/>
        <w:numPr>
          <w:ilvl w:val="0"/>
          <w:numId w:val="7"/>
        </w:numPr>
        <w:ind w:left="0" w:firstLine="851"/>
      </w:pPr>
      <w:r>
        <w:t>кнопку «Добавить» – элемент на рисунке под номером 5.</w:t>
      </w:r>
    </w:p>
    <w:p w:rsidR="00A407F7" w:rsidRDefault="00EA08E0" w:rsidP="00EA08E0">
      <w:pPr>
        <w:pStyle w:val="afd"/>
        <w:jc w:val="center"/>
      </w:pPr>
      <w:r>
        <w:rPr>
          <w:noProof/>
        </w:rPr>
        <w:drawing>
          <wp:inline distT="0" distB="0" distL="0" distR="0" wp14:anchorId="38F14B2B" wp14:editId="1BDD8298">
            <wp:extent cx="2500746" cy="2055893"/>
            <wp:effectExtent l="0" t="0" r="0" b="1905"/>
            <wp:docPr id="34" name="Рисунок 34" descr="D:\Загрузки\УП-ВрачЭксПриемПоискПитомца.drawi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:\Загрузки\УП-ВрачЭксПриемПоискПитомца.drawio(2)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521" cy="2072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 w:rsidRPr="00426DCA">
        <w:t xml:space="preserve">Рисунок 15 – Макет </w:t>
      </w:r>
      <w:r w:rsidR="00021C8B">
        <w:t>страницы поиска питомца для экстренного приема</w:t>
      </w:r>
    </w:p>
    <w:p w:rsidR="00A407F7" w:rsidRDefault="00021C8B">
      <w:r>
        <w:lastRenderedPageBreak/>
        <w:t>Информационная система ветеринарной клиники должна отображать страницу дежурного врача, пр</w:t>
      </w:r>
      <w:r w:rsidR="007C71DE">
        <w:t>едставленную</w:t>
      </w:r>
      <w:r>
        <w:t xml:space="preserve"> на рисунке 16. </w:t>
      </w:r>
      <w:r w:rsidR="007C71DE">
        <w:t>Страница дежурного врача должна</w:t>
      </w:r>
      <w:r>
        <w:t xml:space="preserve"> содержать</w:t>
      </w:r>
      <w:r w:rsidR="00602599">
        <w:t>:</w:t>
      </w:r>
    </w:p>
    <w:p w:rsidR="00A407F7" w:rsidRDefault="00021C8B">
      <w:pPr>
        <w:pStyle w:val="a4"/>
      </w:pPr>
      <w:r>
        <w:t>информационный блок с методикой приема пациентов в экстренных случаях – элемент на рисунке под номером 1</w:t>
      </w:r>
      <w:r w:rsidR="00602599">
        <w:t>.</w:t>
      </w:r>
    </w:p>
    <w:p w:rsidR="00A407F7" w:rsidRDefault="00021C8B" w:rsidP="00021C8B">
      <w:pPr>
        <w:ind w:firstLine="0"/>
        <w:jc w:val="center"/>
      </w:pPr>
      <w:r>
        <w:rPr>
          <w:noProof/>
        </w:rPr>
        <w:drawing>
          <wp:inline distT="0" distB="0" distL="0" distR="0" wp14:anchorId="1BE7D01F" wp14:editId="2727F301">
            <wp:extent cx="5735955" cy="3068955"/>
            <wp:effectExtent l="0" t="0" r="0" b="0"/>
            <wp:docPr id="35" name="Рисунок 35" descr="D:\Загрузки\УП-Дежурный врач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:\Загрузки\УП-Дежурный врач.drawio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16 – Макет </w:t>
      </w:r>
      <w:r w:rsidR="00021C8B">
        <w:t>страницы «Дежурный врач»</w:t>
      </w:r>
    </w:p>
    <w:p w:rsidR="00A407F7" w:rsidRDefault="00021C8B">
      <w:r>
        <w:t>Информационная система ветеринарной клиники должна отображать экран составления расписания у администратора</w:t>
      </w:r>
      <w:r w:rsidR="007C71DE">
        <w:t>, представленную</w:t>
      </w:r>
      <w:r>
        <w:t xml:space="preserve"> на рисунке 17. </w:t>
      </w:r>
      <w:r w:rsidR="00E45D62">
        <w:t>Страница составления расписания должна</w:t>
      </w:r>
      <w:r>
        <w:t xml:space="preserve"> содержать</w:t>
      </w:r>
      <w:r w:rsidR="00602599">
        <w:t>:</w:t>
      </w:r>
    </w:p>
    <w:p w:rsidR="00021C8B" w:rsidRDefault="00021C8B" w:rsidP="00DF3856">
      <w:pPr>
        <w:pStyle w:val="a4"/>
        <w:numPr>
          <w:ilvl w:val="0"/>
          <w:numId w:val="7"/>
        </w:numPr>
        <w:ind w:left="0" w:firstLine="851"/>
      </w:pPr>
      <w:r>
        <w:t xml:space="preserve">пункт меню «Составление расписания» – элемент на рисунке под номером 1; </w:t>
      </w:r>
    </w:p>
    <w:p w:rsidR="00021C8B" w:rsidRDefault="00021C8B" w:rsidP="00DF3856">
      <w:pPr>
        <w:pStyle w:val="a4"/>
        <w:numPr>
          <w:ilvl w:val="0"/>
          <w:numId w:val="7"/>
        </w:numPr>
        <w:ind w:left="0" w:firstLine="851"/>
      </w:pPr>
      <w:r>
        <w:t xml:space="preserve">пункт меню «Сотрудники» – элемент на рисунке под номером 2; </w:t>
      </w:r>
    </w:p>
    <w:p w:rsidR="00021C8B" w:rsidRDefault="00021C8B" w:rsidP="00DF3856">
      <w:pPr>
        <w:pStyle w:val="a4"/>
        <w:numPr>
          <w:ilvl w:val="0"/>
          <w:numId w:val="7"/>
        </w:numPr>
        <w:ind w:left="0" w:firstLine="851"/>
      </w:pPr>
      <w:r>
        <w:t xml:space="preserve">пункт меню «Отчеты» – элемент на рисунке под номером 3; </w:t>
      </w:r>
    </w:p>
    <w:p w:rsidR="00391D47" w:rsidRDefault="00391D47" w:rsidP="00DF3856">
      <w:pPr>
        <w:pStyle w:val="a4"/>
        <w:numPr>
          <w:ilvl w:val="0"/>
          <w:numId w:val="7"/>
        </w:numPr>
        <w:ind w:left="0" w:firstLine="851"/>
      </w:pPr>
      <w:r>
        <w:t xml:space="preserve">пункт меню «Прайс-лист» – элемент на рисунке под номером 4; </w:t>
      </w:r>
    </w:p>
    <w:p w:rsidR="00021C8B" w:rsidRDefault="00021C8B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«Время работы» – </w:t>
      </w:r>
      <w:r w:rsidR="00391D47">
        <w:t>элемент на рисунке под номером 5</w:t>
      </w:r>
      <w:r>
        <w:t xml:space="preserve">; </w:t>
      </w:r>
    </w:p>
    <w:p w:rsidR="00021C8B" w:rsidRDefault="00021C8B" w:rsidP="00DF3856">
      <w:pPr>
        <w:pStyle w:val="a4"/>
        <w:numPr>
          <w:ilvl w:val="0"/>
          <w:numId w:val="7"/>
        </w:numPr>
        <w:ind w:left="0" w:firstLine="851"/>
      </w:pPr>
      <w:r>
        <w:t xml:space="preserve">список врачей с оказываемыми ими услугами и процедурами – элемент на рисунке под номером 6; </w:t>
      </w:r>
    </w:p>
    <w:p w:rsidR="00021C8B" w:rsidRDefault="00021C8B" w:rsidP="00DF3856">
      <w:pPr>
        <w:pStyle w:val="a4"/>
        <w:numPr>
          <w:ilvl w:val="0"/>
          <w:numId w:val="7"/>
        </w:numPr>
        <w:ind w:left="0" w:firstLine="851"/>
      </w:pPr>
      <w:proofErr w:type="spellStart"/>
      <w:r>
        <w:t>кликабельный</w:t>
      </w:r>
      <w:proofErr w:type="spellEnd"/>
      <w:r>
        <w:t xml:space="preserve"> календарь для выбора конкретного дня – элемент на рисунке под номером 7; </w:t>
      </w:r>
    </w:p>
    <w:p w:rsidR="00021C8B" w:rsidRDefault="00021C8B" w:rsidP="00DF3856">
      <w:pPr>
        <w:pStyle w:val="a4"/>
        <w:numPr>
          <w:ilvl w:val="0"/>
          <w:numId w:val="7"/>
        </w:numPr>
        <w:ind w:left="0" w:firstLine="851"/>
      </w:pPr>
      <w:r>
        <w:t xml:space="preserve">кнопку «Назначить дежурного врача» – элемент на рисунке под номером 8; </w:t>
      </w:r>
    </w:p>
    <w:p w:rsidR="00021C8B" w:rsidRDefault="00021C8B" w:rsidP="00DF3856">
      <w:pPr>
        <w:pStyle w:val="a4"/>
        <w:numPr>
          <w:ilvl w:val="0"/>
          <w:numId w:val="7"/>
        </w:numPr>
        <w:ind w:left="0" w:firstLine="851"/>
      </w:pPr>
      <w:r>
        <w:t>кнопку «Сохранить» – элемент на рисунке под номером 9.</w:t>
      </w:r>
    </w:p>
    <w:p w:rsidR="00021C8B" w:rsidRDefault="00391D47" w:rsidP="00DF3856">
      <w:pPr>
        <w:pStyle w:val="a4"/>
        <w:numPr>
          <w:ilvl w:val="0"/>
          <w:numId w:val="7"/>
        </w:numPr>
        <w:ind w:left="0" w:firstLine="851"/>
      </w:pPr>
      <w:r>
        <w:t>блок отображения месяца – элемент на рисунке под номером 10;</w:t>
      </w:r>
    </w:p>
    <w:p w:rsidR="00A407F7" w:rsidRDefault="00391D47" w:rsidP="00391D47">
      <w:pPr>
        <w:pStyle w:val="afd"/>
        <w:jc w:val="center"/>
      </w:pPr>
      <w:r>
        <w:rPr>
          <w:noProof/>
        </w:rPr>
        <w:lastRenderedPageBreak/>
        <w:drawing>
          <wp:inline distT="0" distB="0" distL="0" distR="0" wp14:anchorId="42A23A9D" wp14:editId="64AF7D4A">
            <wp:extent cx="5547360" cy="3208020"/>
            <wp:effectExtent l="0" t="0" r="0" b="0"/>
            <wp:docPr id="6" name="Рисунок 6" descr="D:\Загрузки\УП-АдминСоставлениеРасписан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Загрузки\УП-АдминСоставлениеРасписания.drawio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021C8B">
      <w:pPr>
        <w:pStyle w:val="a9"/>
      </w:pPr>
      <w:r>
        <w:t>Рисунок 17 – Макет страницы составления расписания у администратора</w:t>
      </w:r>
    </w:p>
    <w:p w:rsidR="00A407F7" w:rsidRDefault="008C131E">
      <w:r>
        <w:t>Информационная система ветеринарной клиники должна отображать страницу сотрудников у администратора</w:t>
      </w:r>
      <w:r w:rsidR="007C71DE">
        <w:t>, представленную</w:t>
      </w:r>
      <w:r>
        <w:t xml:space="preserve"> на рисунке 18. </w:t>
      </w:r>
      <w:r w:rsidR="00E45D62">
        <w:t>Страница сотрудников должна</w:t>
      </w:r>
      <w:r>
        <w:t xml:space="preserve"> содержать</w:t>
      </w:r>
      <w:r w:rsidR="00602599">
        <w:t>:</w:t>
      </w:r>
    </w:p>
    <w:p w:rsidR="008C131E" w:rsidRDefault="008C131E" w:rsidP="00DF3856">
      <w:pPr>
        <w:pStyle w:val="a4"/>
        <w:numPr>
          <w:ilvl w:val="0"/>
          <w:numId w:val="7"/>
        </w:numPr>
        <w:ind w:left="0" w:firstLine="851"/>
      </w:pPr>
      <w:r>
        <w:t xml:space="preserve">таблицу «Список сотрудников» – элемент на рисунке под номером 1; </w:t>
      </w:r>
    </w:p>
    <w:p w:rsidR="008C131E" w:rsidRDefault="008C131E" w:rsidP="00DF3856">
      <w:pPr>
        <w:pStyle w:val="a4"/>
        <w:numPr>
          <w:ilvl w:val="0"/>
          <w:numId w:val="7"/>
        </w:numPr>
        <w:ind w:left="0" w:firstLine="851"/>
      </w:pPr>
      <w:r>
        <w:t xml:space="preserve">кнопку «Добавить» – элемент на рисунке под номером 2; </w:t>
      </w:r>
    </w:p>
    <w:p w:rsidR="008C131E" w:rsidRDefault="008C131E" w:rsidP="00DF3856">
      <w:pPr>
        <w:pStyle w:val="a4"/>
        <w:numPr>
          <w:ilvl w:val="0"/>
          <w:numId w:val="7"/>
        </w:numPr>
        <w:ind w:left="0" w:firstLine="851"/>
      </w:pPr>
      <w:r>
        <w:t xml:space="preserve">кнопку «Редактировать» – элемент на рисунке под номером 3; </w:t>
      </w:r>
    </w:p>
    <w:p w:rsidR="008C131E" w:rsidRDefault="008C131E" w:rsidP="00DF3856">
      <w:pPr>
        <w:pStyle w:val="a4"/>
        <w:numPr>
          <w:ilvl w:val="0"/>
          <w:numId w:val="7"/>
        </w:numPr>
        <w:ind w:left="0" w:firstLine="851"/>
      </w:pPr>
      <w:r>
        <w:t>кнопку «Удалить» – э</w:t>
      </w:r>
      <w:r w:rsidR="003171D7">
        <w:t>лемент на рисунке под номером 4;</w:t>
      </w:r>
      <w:r>
        <w:t xml:space="preserve"> </w:t>
      </w:r>
    </w:p>
    <w:p w:rsidR="003171D7" w:rsidRPr="003171D7" w:rsidRDefault="003171D7" w:rsidP="003171D7">
      <w:pPr>
        <w:pStyle w:val="a4"/>
        <w:numPr>
          <w:ilvl w:val="0"/>
          <w:numId w:val="7"/>
        </w:numPr>
        <w:ind w:left="0" w:firstLine="851"/>
      </w:pPr>
      <w:r w:rsidRPr="003171D7">
        <w:t xml:space="preserve">строку поиска – элемент на рисунке под номером 5; </w:t>
      </w:r>
    </w:p>
    <w:p w:rsidR="003171D7" w:rsidRDefault="003171D7" w:rsidP="003171D7">
      <w:pPr>
        <w:pStyle w:val="a4"/>
        <w:numPr>
          <w:ilvl w:val="0"/>
          <w:numId w:val="7"/>
        </w:numPr>
        <w:ind w:left="0" w:firstLine="851"/>
      </w:pPr>
      <w:r w:rsidRPr="003171D7">
        <w:t>кнопку «Поиск» – элемент на рисунке под номером 6.</w:t>
      </w:r>
    </w:p>
    <w:p w:rsidR="00A407F7" w:rsidRPr="003171D7" w:rsidRDefault="00BD3D5F" w:rsidP="00BD3D5F">
      <w:pPr>
        <w:spacing w:before="100" w:beforeAutospacing="1" w:after="100" w:afterAutospacing="1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 w:rsidRPr="00BD3D5F">
        <w:rPr>
          <w:noProof/>
        </w:rPr>
        <w:lastRenderedPageBreak/>
        <w:drawing>
          <wp:inline distT="0" distB="0" distL="0" distR="0">
            <wp:extent cx="5547360" cy="3063240"/>
            <wp:effectExtent l="0" t="0" r="0" b="3810"/>
            <wp:docPr id="10" name="Рисунок 10" descr="D:\Загрузки\УП-АдминСотрудники.drawi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Загрузки\УП-АдминСотрудники.drawio(2)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18 – Макет </w:t>
      </w:r>
      <w:r w:rsidR="008C131E">
        <w:t>страницы сотрудников у администратора</w:t>
      </w:r>
    </w:p>
    <w:p w:rsidR="00A407F7" w:rsidRDefault="00E45D62">
      <w:r>
        <w:t>Информационная система ветеринарной клиники должна отображать страницу назначения</w:t>
      </w:r>
      <w:r w:rsidR="007C71DE">
        <w:t xml:space="preserve"> дежурного врача, представленную</w:t>
      </w:r>
      <w:r>
        <w:t xml:space="preserve"> на рисунке 19. Страница назначения дежурного врача должна содержать</w:t>
      </w:r>
      <w:r w:rsidR="00602599">
        <w:t>:</w:t>
      </w:r>
    </w:p>
    <w:p w:rsidR="00E45D62" w:rsidRDefault="00E45D62" w:rsidP="00DF3856">
      <w:pPr>
        <w:pStyle w:val="a4"/>
        <w:numPr>
          <w:ilvl w:val="0"/>
          <w:numId w:val="7"/>
        </w:numPr>
        <w:ind w:left="0" w:firstLine="851"/>
      </w:pPr>
      <w:r>
        <w:t xml:space="preserve">кнопку возврата назад – элемент на рисунке под номером 1; </w:t>
      </w:r>
    </w:p>
    <w:p w:rsidR="00E45D62" w:rsidRDefault="00E45D62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отображения месяца – элемент на рисунке под номером 2; </w:t>
      </w:r>
    </w:p>
    <w:p w:rsidR="00E45D62" w:rsidRDefault="00E45D62" w:rsidP="00DF3856">
      <w:pPr>
        <w:pStyle w:val="a4"/>
        <w:numPr>
          <w:ilvl w:val="0"/>
          <w:numId w:val="7"/>
        </w:numPr>
        <w:ind w:left="0" w:firstLine="851"/>
      </w:pPr>
      <w:r>
        <w:t xml:space="preserve">календарь – элемент на рисунке под номером 3; </w:t>
      </w:r>
    </w:p>
    <w:p w:rsidR="00E45D62" w:rsidRDefault="00E45D62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с выбранным врачом – элемент на рисунке под номером 4; </w:t>
      </w:r>
    </w:p>
    <w:p w:rsidR="00A407F7" w:rsidRDefault="00E45D62" w:rsidP="00DF3856">
      <w:pPr>
        <w:pStyle w:val="a4"/>
        <w:numPr>
          <w:ilvl w:val="0"/>
          <w:numId w:val="7"/>
        </w:numPr>
        <w:ind w:left="0" w:firstLine="851"/>
      </w:pPr>
      <w:r>
        <w:t>кнопку «Сохранить» – элемент на рисунке под номером 5.</w:t>
      </w:r>
    </w:p>
    <w:p w:rsidR="00A407F7" w:rsidRDefault="00E45D62" w:rsidP="00E45D62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8690629" wp14:editId="501E27DD">
            <wp:extent cx="5541645" cy="3068955"/>
            <wp:effectExtent l="0" t="0" r="1905" b="0"/>
            <wp:docPr id="38" name="Рисунок 38" descr="D:\Загрузки\УП-АдминДежурныйВрач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:\Загрузки\УП-АдминДежурныйВрач.drawio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4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19 – Макет </w:t>
      </w:r>
      <w:r w:rsidR="00E45D62">
        <w:t>страницы назначения дежурного врача</w:t>
      </w:r>
    </w:p>
    <w:p w:rsidR="00A407F7" w:rsidRDefault="00975B49">
      <w:r>
        <w:t>Информационная система ветеринарной клиники должна отображать страницу отчетов, представленную на рисунке 20. Страница отчетов должна содержать</w:t>
      </w:r>
      <w:r w:rsidR="00602599">
        <w:t>:</w:t>
      </w:r>
    </w:p>
    <w:p w:rsidR="00975B49" w:rsidRDefault="00975B49" w:rsidP="00DF3856">
      <w:pPr>
        <w:pStyle w:val="a4"/>
        <w:numPr>
          <w:ilvl w:val="0"/>
          <w:numId w:val="7"/>
        </w:numPr>
        <w:ind w:left="0" w:firstLine="851"/>
      </w:pPr>
      <w:r>
        <w:t xml:space="preserve">блок отображения месяца – элемент на рисунке под номером 1; </w:t>
      </w:r>
    </w:p>
    <w:p w:rsidR="00975B49" w:rsidRDefault="00975B49" w:rsidP="00DF3856">
      <w:pPr>
        <w:pStyle w:val="a4"/>
        <w:numPr>
          <w:ilvl w:val="0"/>
          <w:numId w:val="7"/>
        </w:numPr>
        <w:ind w:left="0" w:firstLine="851"/>
      </w:pPr>
      <w:r>
        <w:t xml:space="preserve">шаблон отчета, содержащий таблицу с указанными под выбранный вид отчета данными – элемент на рисунке под номером 2; </w:t>
      </w:r>
    </w:p>
    <w:p w:rsidR="00975B49" w:rsidRDefault="00BD3D5F" w:rsidP="00DF3856">
      <w:pPr>
        <w:pStyle w:val="a4"/>
        <w:numPr>
          <w:ilvl w:val="0"/>
          <w:numId w:val="7"/>
        </w:numPr>
        <w:ind w:left="0" w:firstLine="851"/>
      </w:pPr>
      <w:r>
        <w:t>кнопку</w:t>
      </w:r>
      <w:r w:rsidR="00975B49">
        <w:t xml:space="preserve"> «Сформир</w:t>
      </w:r>
      <w:r>
        <w:t>овать отчет по сотрудникам (</w:t>
      </w:r>
      <w:r w:rsidR="00975B49">
        <w:t>часы работ</w:t>
      </w:r>
      <w:r>
        <w:t>, количество приемов</w:t>
      </w:r>
      <w:r w:rsidR="00975B49">
        <w:t xml:space="preserve">)» – элемент на рисунке под номером 3; </w:t>
      </w:r>
    </w:p>
    <w:p w:rsidR="00975B49" w:rsidRDefault="00BD3D5F" w:rsidP="00DF3856">
      <w:pPr>
        <w:pStyle w:val="a4"/>
        <w:numPr>
          <w:ilvl w:val="0"/>
          <w:numId w:val="7"/>
        </w:numPr>
        <w:ind w:left="0" w:firstLine="851"/>
      </w:pPr>
      <w:r>
        <w:t>кнопку</w:t>
      </w:r>
      <w:r w:rsidR="00975B49">
        <w:t xml:space="preserve"> «Сформировать отчет по посетителям и прибыли» – элемент на рисунке под номером 4; </w:t>
      </w:r>
    </w:p>
    <w:p w:rsidR="00A407F7" w:rsidRDefault="00975B49" w:rsidP="00DF3856">
      <w:pPr>
        <w:pStyle w:val="a4"/>
        <w:numPr>
          <w:ilvl w:val="0"/>
          <w:numId w:val="7"/>
        </w:numPr>
        <w:ind w:left="0" w:firstLine="851"/>
      </w:pPr>
      <w:r>
        <w:t>кнопку «Сформировать» – элемент на рисунке под номером 5.</w:t>
      </w:r>
    </w:p>
    <w:p w:rsidR="00A407F7" w:rsidRPr="00BD3D5F" w:rsidRDefault="00BD3D5F" w:rsidP="00BD3D5F">
      <w:pPr>
        <w:spacing w:before="100" w:beforeAutospacing="1" w:after="100" w:afterAutospacing="1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 w:rsidRPr="00BD3D5F">
        <w:rPr>
          <w:noProof/>
        </w:rPr>
        <w:lastRenderedPageBreak/>
        <w:drawing>
          <wp:inline distT="0" distB="0" distL="0" distR="0">
            <wp:extent cx="5547360" cy="3063240"/>
            <wp:effectExtent l="0" t="0" r="0" b="3810"/>
            <wp:docPr id="11" name="Рисунок 11" descr="D:\Загрузки\УП-АдминОтчеты.drawio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Загрузки\УП-АдминОтчеты.drawio(3)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20 – Макет </w:t>
      </w:r>
      <w:r w:rsidR="00975B49">
        <w:t>страницы отчетов</w:t>
      </w:r>
    </w:p>
    <w:p w:rsidR="00A45387" w:rsidRDefault="00A45387" w:rsidP="00A45387">
      <w:r>
        <w:t xml:space="preserve">Информационная система ветеринарной клиники должна отображать страницу прайс-листа у администратора, представленную на рисунке 21. Страница </w:t>
      </w:r>
      <w:r w:rsidR="00232969">
        <w:t>прайс-листа</w:t>
      </w:r>
      <w:r>
        <w:t xml:space="preserve"> должна содержать:</w:t>
      </w:r>
    </w:p>
    <w:p w:rsidR="00A45387" w:rsidRPr="00A45387" w:rsidRDefault="00A45387" w:rsidP="00A45387">
      <w:pPr>
        <w:pStyle w:val="a4"/>
        <w:numPr>
          <w:ilvl w:val="0"/>
          <w:numId w:val="7"/>
        </w:numPr>
        <w:ind w:left="0" w:firstLine="851"/>
      </w:pPr>
      <w:r w:rsidRPr="00A45387">
        <w:t>таблицу «Прайс-лист услуг»</w:t>
      </w:r>
      <w:r w:rsidR="00232969">
        <w:t xml:space="preserve"> </w:t>
      </w:r>
      <w:r w:rsidRPr="00A45387">
        <w:t xml:space="preserve">– элемент на рисунке под номером 1; </w:t>
      </w:r>
    </w:p>
    <w:p w:rsidR="00A45387" w:rsidRPr="00A45387" w:rsidRDefault="00A45387" w:rsidP="00A45387">
      <w:pPr>
        <w:pStyle w:val="a4"/>
        <w:numPr>
          <w:ilvl w:val="0"/>
          <w:numId w:val="7"/>
        </w:numPr>
        <w:ind w:left="0" w:firstLine="851"/>
      </w:pPr>
      <w:r w:rsidRPr="00A45387">
        <w:t xml:space="preserve">кнопку «Добавить» – элемент на рисунке под номером 2; </w:t>
      </w:r>
    </w:p>
    <w:p w:rsidR="00A45387" w:rsidRPr="00A45387" w:rsidRDefault="00A45387" w:rsidP="00A45387">
      <w:pPr>
        <w:pStyle w:val="a4"/>
        <w:numPr>
          <w:ilvl w:val="0"/>
          <w:numId w:val="7"/>
        </w:numPr>
        <w:ind w:left="0" w:firstLine="851"/>
      </w:pPr>
      <w:r w:rsidRPr="00A45387">
        <w:t xml:space="preserve">кнопку «Редактировать» – элемент на рисунке под номером 3; </w:t>
      </w:r>
    </w:p>
    <w:p w:rsidR="00A45387" w:rsidRDefault="00A45387" w:rsidP="00A45387">
      <w:pPr>
        <w:pStyle w:val="a4"/>
        <w:numPr>
          <w:ilvl w:val="0"/>
          <w:numId w:val="7"/>
        </w:numPr>
        <w:ind w:left="0" w:firstLine="851"/>
      </w:pPr>
      <w:r w:rsidRPr="00A45387">
        <w:t>кнопку «Удалить» – э</w:t>
      </w:r>
      <w:r w:rsidR="00BD3D5F">
        <w:t>лемент на рисунке под номером 4;</w:t>
      </w:r>
    </w:p>
    <w:p w:rsidR="00BD3D5F" w:rsidRDefault="00BD3D5F" w:rsidP="00BD3D5F">
      <w:pPr>
        <w:pStyle w:val="a4"/>
        <w:numPr>
          <w:ilvl w:val="0"/>
          <w:numId w:val="7"/>
        </w:numPr>
        <w:ind w:left="0" w:firstLine="851"/>
      </w:pPr>
      <w:r>
        <w:t>поле «Строка для поиска» – элемент на рисунке под номером 5;</w:t>
      </w:r>
    </w:p>
    <w:p w:rsidR="00BD3D5F" w:rsidRPr="00BD3D5F" w:rsidRDefault="00BD3D5F" w:rsidP="00BD3D5F">
      <w:pPr>
        <w:pStyle w:val="a4"/>
        <w:numPr>
          <w:ilvl w:val="0"/>
          <w:numId w:val="7"/>
        </w:numPr>
        <w:ind w:left="0" w:firstLine="851"/>
      </w:pPr>
      <w:r>
        <w:t>кнопку «Поиск» – элемент на рисунке под номером 6.</w:t>
      </w:r>
    </w:p>
    <w:p w:rsidR="00A45387" w:rsidRPr="00BD3D5F" w:rsidRDefault="00BD3D5F" w:rsidP="00BD3D5F">
      <w:pPr>
        <w:spacing w:before="100" w:beforeAutospacing="1" w:after="100" w:afterAutospacing="1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 w:rsidRPr="00BD3D5F">
        <w:rPr>
          <w:noProof/>
        </w:rPr>
        <w:lastRenderedPageBreak/>
        <w:drawing>
          <wp:inline distT="0" distB="0" distL="0" distR="0">
            <wp:extent cx="5703462" cy="3246120"/>
            <wp:effectExtent l="0" t="0" r="0" b="0"/>
            <wp:docPr id="12" name="Рисунок 12" descr="D:\Загрузки\УП-Админ-Прайс-лист.draw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Загрузки\УП-Админ-Прайс-лист.drawio(1)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553" cy="3263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387" w:rsidRPr="00A45387" w:rsidRDefault="00A45387" w:rsidP="00A45387">
      <w:pPr>
        <w:pStyle w:val="a9"/>
      </w:pPr>
      <w:r>
        <w:t>Рисунок 21 – Макет страницы прайс-листа у администратора</w:t>
      </w:r>
    </w:p>
    <w:p w:rsidR="00A407F7" w:rsidRPr="00F76D48" w:rsidRDefault="00602599">
      <w:pPr>
        <w:pStyle w:val="2"/>
      </w:pPr>
      <w:bookmarkStart w:id="18" w:name="_Toc241601917"/>
      <w:r w:rsidRPr="00F76D48">
        <w:t>Требования к функциям</w:t>
      </w:r>
      <w:bookmarkEnd w:id="18"/>
    </w:p>
    <w:p w:rsidR="00A407F7" w:rsidRPr="00351A6B" w:rsidRDefault="00351A6B" w:rsidP="00351A6B">
      <w:pPr>
        <w:spacing w:after="160"/>
      </w:pPr>
      <w:r>
        <w:rPr>
          <w:rFonts w:eastAsia="Times New Roman" w:cs="Times New Roman"/>
          <w:szCs w:val="24"/>
        </w:rPr>
        <w:t xml:space="preserve">Данная разработка должна предусматривать реализацию функций, приведенных ниже. Полная формулировка каждого требования, источник, обоснование, приоритет по методу </w:t>
      </w:r>
      <w:proofErr w:type="spellStart"/>
      <w:r>
        <w:rPr>
          <w:rFonts w:eastAsia="Times New Roman" w:cs="Times New Roman"/>
          <w:szCs w:val="24"/>
        </w:rPr>
        <w:t>MoSCoW</w:t>
      </w:r>
      <w:proofErr w:type="spellEnd"/>
      <w:r>
        <w:rPr>
          <w:rFonts w:eastAsia="Times New Roman" w:cs="Times New Roman"/>
          <w:szCs w:val="24"/>
        </w:rPr>
        <w:t xml:space="preserve"> и критерий верификации приведены в документе «Классификация и формализация требований».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регистрация и авторизация пользователей (FR-01);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главная страница, экстренный приём и список врачей (FR-02);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прайс-лист и каталог услуг (FR-03);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запись на приём с выбором врача и времени (FR-04);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отмена и перенос записи клиентом (FR-05);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ведение карт питомцев клиентом (FR-06); электронная медицинская карта животного (FR-07);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поиск и открытие карты пациента (FR-08);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личный кабинет владельца животного (FR-09);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расписание врача (FR-10);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управление расписанием администратором (FR-11);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фиксация диагноза, назначений и направления (FR-12);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завершение приёма и расчёт стоимости (FR-13);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уведомления и напоминания по </w:t>
      </w:r>
      <w:proofErr w:type="spellStart"/>
      <w:r w:rsidRPr="00351A6B">
        <w:t>email</w:t>
      </w:r>
      <w:proofErr w:type="spellEnd"/>
      <w:r w:rsidRPr="00351A6B">
        <w:t xml:space="preserve"> (FR-14);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lastRenderedPageBreak/>
        <w:t xml:space="preserve">регистрация клиентов и ручная запись администратором (FR-15); </w:t>
      </w:r>
    </w:p>
    <w:p w:rsid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 xml:space="preserve">экстренный приём без предварительной записи (FR-16); </w:t>
      </w:r>
    </w:p>
    <w:p w:rsidR="00351A6B" w:rsidRDefault="00351A6B" w:rsidP="00FE2823">
      <w:pPr>
        <w:pStyle w:val="a4"/>
        <w:numPr>
          <w:ilvl w:val="0"/>
          <w:numId w:val="7"/>
        </w:numPr>
        <w:ind w:left="0" w:firstLine="851"/>
      </w:pPr>
      <w:r w:rsidRPr="00351A6B">
        <w:t xml:space="preserve">управление сотрудниками (FR-17); </w:t>
      </w:r>
    </w:p>
    <w:p w:rsidR="00A407F7" w:rsidRPr="00351A6B" w:rsidRDefault="00351A6B" w:rsidP="00351A6B">
      <w:pPr>
        <w:pStyle w:val="a4"/>
        <w:numPr>
          <w:ilvl w:val="0"/>
          <w:numId w:val="7"/>
        </w:numPr>
        <w:ind w:left="0" w:firstLine="851"/>
      </w:pPr>
      <w:r w:rsidRPr="00351A6B">
        <w:t>о</w:t>
      </w:r>
      <w:r w:rsidR="00FE2823">
        <w:t>тчёты и аналитика клиники (FR-18</w:t>
      </w:r>
      <w:r w:rsidRPr="00351A6B">
        <w:t>).</w:t>
      </w:r>
    </w:p>
    <w:p w:rsidR="00A407F7" w:rsidRDefault="00602599">
      <w:pPr>
        <w:pStyle w:val="2"/>
      </w:pPr>
      <w:bookmarkStart w:id="19" w:name="_Toc241601918"/>
      <w:r>
        <w:t>Требования к видам обеспечения</w:t>
      </w:r>
      <w:bookmarkEnd w:id="19"/>
    </w:p>
    <w:p w:rsidR="00A407F7" w:rsidRDefault="00602599">
      <w:r>
        <w:t>Данный раздел настоящего технического задания содержит основные требования к видам обеспечения.</w:t>
      </w:r>
    </w:p>
    <w:p w:rsidR="00A407F7" w:rsidRDefault="00602599">
      <w:pPr>
        <w:pStyle w:val="3"/>
      </w:pPr>
      <w:bookmarkStart w:id="20" w:name="_Toc241601919"/>
      <w:r>
        <w:t>Требования к математическому обеспечению</w:t>
      </w:r>
      <w:bookmarkEnd w:id="20"/>
    </w:p>
    <w:p w:rsidR="00A407F7" w:rsidRDefault="00C85FBA" w:rsidP="00F069B1">
      <w:r>
        <w:t xml:space="preserve">Требования к математическому обеспечению </w:t>
      </w:r>
      <w:r w:rsidR="00F069B1">
        <w:t>не предъявляются.</w:t>
      </w:r>
    </w:p>
    <w:p w:rsidR="00A407F7" w:rsidRDefault="00602599">
      <w:pPr>
        <w:pStyle w:val="3"/>
      </w:pPr>
      <w:bookmarkStart w:id="21" w:name="_Toc241601920"/>
      <w:r>
        <w:t>Требования к информационному обеспечению</w:t>
      </w:r>
      <w:bookmarkEnd w:id="21"/>
    </w:p>
    <w:p w:rsidR="00A407F7" w:rsidRDefault="00602599">
      <w:r>
        <w:t>Данный раздел настоящего технического задания содержит основные требования к информационному обеспечению.</w:t>
      </w:r>
    </w:p>
    <w:p w:rsidR="00A407F7" w:rsidRDefault="00602599">
      <w:pPr>
        <w:pStyle w:val="4"/>
      </w:pPr>
      <w:bookmarkStart w:id="22" w:name="_Toc241601921"/>
      <w:r>
        <w:t>Требования к структуре данных</w:t>
      </w:r>
      <w:bookmarkEnd w:id="22"/>
    </w:p>
    <w:p w:rsidR="00A407F7" w:rsidRDefault="00176460">
      <w:r>
        <w:t xml:space="preserve">База данных информационной системы ветеринарной клиники должна быть развернута на выделенном виртуальном сервере на основе официального образа </w:t>
      </w:r>
      <w:proofErr w:type="spellStart"/>
      <w:r>
        <w:t>MySQL</w:t>
      </w:r>
      <w:proofErr w:type="spellEnd"/>
      <w:r>
        <w:t xml:space="preserve"> (версия 8.0 или выше). Структура БД должна обеспечивать целостность связей между клиентами (владельцами), питомцами, сотрудниками (врачами и администраторами), записями на прием, медицинскими картами, прайс-листом услуг и расписанием</w:t>
      </w:r>
      <w:r w:rsidR="00602599">
        <w:t>.</w:t>
      </w:r>
    </w:p>
    <w:p w:rsidR="00A407F7" w:rsidRDefault="00602599">
      <w:r>
        <w:t>База данных должна обеспечивать хранение следующих групп сведений:</w:t>
      </w:r>
    </w:p>
    <w:p w:rsidR="00176460" w:rsidRPr="00DF3856" w:rsidRDefault="00176460" w:rsidP="00DF3856">
      <w:pPr>
        <w:pStyle w:val="a4"/>
        <w:numPr>
          <w:ilvl w:val="0"/>
          <w:numId w:val="7"/>
        </w:numPr>
        <w:ind w:left="0" w:firstLine="851"/>
      </w:pPr>
      <w:r w:rsidRPr="00DF3856">
        <w:t>Учетные данные пользователей и клиентов: идентификатор, номер телефона, логин, пароль, фамилия, имя, отчество, дата регистрации.</w:t>
      </w:r>
    </w:p>
    <w:p w:rsidR="00176460" w:rsidRPr="00DF3856" w:rsidRDefault="00176460" w:rsidP="00DF3856">
      <w:pPr>
        <w:pStyle w:val="a4"/>
        <w:numPr>
          <w:ilvl w:val="0"/>
          <w:numId w:val="7"/>
        </w:numPr>
        <w:ind w:left="0" w:firstLine="851"/>
      </w:pPr>
      <w:r w:rsidRPr="00DF3856">
        <w:t>Сведения о питомцах: идентификатор, владелец, кличка (имя), дата рождения, вес, порода, пол, репродуктивный статус, контактные данные владельца, данные о прививках и перенесенных заболеваниях.</w:t>
      </w:r>
    </w:p>
    <w:p w:rsidR="00176460" w:rsidRPr="00DF3856" w:rsidRDefault="00176460" w:rsidP="00DF3856">
      <w:pPr>
        <w:pStyle w:val="a4"/>
        <w:numPr>
          <w:ilvl w:val="0"/>
          <w:numId w:val="7"/>
        </w:numPr>
        <w:ind w:left="0" w:firstLine="851"/>
      </w:pPr>
      <w:r w:rsidRPr="00DF3856">
        <w:t>Сведения о записях на прием: идентификатор приема, клиент, питомец, дата и время приема, назначенный врач, тип приема (плановый или экс</w:t>
      </w:r>
      <w:r w:rsidR="00EB2301">
        <w:t xml:space="preserve">тренный), текущий статус </w:t>
      </w:r>
      <w:r w:rsidRPr="00DF3856">
        <w:t>приема (назначен, завершен, отменен).</w:t>
      </w:r>
    </w:p>
    <w:p w:rsidR="00176460" w:rsidRPr="00DF3856" w:rsidRDefault="00176460" w:rsidP="00DF3856">
      <w:pPr>
        <w:pStyle w:val="a4"/>
        <w:numPr>
          <w:ilvl w:val="0"/>
          <w:numId w:val="7"/>
        </w:numPr>
        <w:ind w:left="0" w:firstLine="851"/>
      </w:pPr>
      <w:r w:rsidRPr="00DF3856">
        <w:t>Сведения об услугах и прайс-листе: идентификатор услуги, наименование, количество процедур и стоимость.</w:t>
      </w:r>
    </w:p>
    <w:p w:rsidR="00176460" w:rsidRPr="00DF3856" w:rsidRDefault="00176460" w:rsidP="00DF3856">
      <w:pPr>
        <w:pStyle w:val="a4"/>
        <w:numPr>
          <w:ilvl w:val="0"/>
          <w:numId w:val="7"/>
        </w:numPr>
        <w:ind w:left="0" w:firstLine="851"/>
      </w:pPr>
      <w:r w:rsidRPr="00DF3856">
        <w:lastRenderedPageBreak/>
        <w:t>Сведения о медицинских картах и истории приемов: дата приема, диагноз, назначенные препараты и средства (наименование, форма выпуска, дозировка, способ применения, кратность, курс приема, особые указания), дополнительные рекомендации врача и подпись лечащего врача.</w:t>
      </w:r>
    </w:p>
    <w:p w:rsidR="00176460" w:rsidRPr="00DF3856" w:rsidRDefault="00176460" w:rsidP="00DF3856">
      <w:pPr>
        <w:pStyle w:val="a4"/>
        <w:numPr>
          <w:ilvl w:val="0"/>
          <w:numId w:val="7"/>
        </w:numPr>
        <w:ind w:left="0" w:firstLine="851"/>
      </w:pPr>
      <w:r w:rsidRPr="00DF3856">
        <w:t>Сведения о сотрудниках: идентификатор, имя, фамилия, отчество, логин, пароль, стаж, должность, заработная плата, контактные данные и роль в системе.</w:t>
      </w:r>
    </w:p>
    <w:p w:rsidR="00176460" w:rsidRPr="00DF3856" w:rsidRDefault="00176460" w:rsidP="00DF3856">
      <w:pPr>
        <w:pStyle w:val="a4"/>
        <w:numPr>
          <w:ilvl w:val="0"/>
          <w:numId w:val="7"/>
        </w:numPr>
        <w:ind w:left="0" w:firstLine="851"/>
      </w:pPr>
      <w:r w:rsidRPr="00DF3856">
        <w:t>Сведения о расписании и дежурствах: график работы врачей, рабочее время, дежурные недели и назначенные дежурные врачи по дням месяца.</w:t>
      </w:r>
    </w:p>
    <w:p w:rsidR="00176460" w:rsidRPr="00DF3856" w:rsidRDefault="00176460" w:rsidP="00DF3856">
      <w:pPr>
        <w:pStyle w:val="a4"/>
        <w:numPr>
          <w:ilvl w:val="0"/>
          <w:numId w:val="7"/>
        </w:numPr>
        <w:ind w:left="0" w:firstLine="851"/>
      </w:pPr>
      <w:r w:rsidRPr="00DF3856">
        <w:t>Сведения о финансовых расчетах и отчетах: сформированная аналитика по сотрудникам, а также по посетителям и финансовой прибыли клиники.</w:t>
      </w:r>
    </w:p>
    <w:p w:rsidR="00176460" w:rsidRDefault="00176460" w:rsidP="00176460">
      <w:r>
        <w:t>Сведения о записях на прием, медицинских картах пациентов, финансовых расчетах и оказанных услугах должны храниться в течение срока, установленного владельцем системы и применимыми требованиями к учету. История изменения критически важных сведений (медицинских карт, расписания, данных сотрудников) должна сохраняться с указанием даты и времени операции и пользователя, выполнившего изменение.</w:t>
      </w:r>
    </w:p>
    <w:p w:rsidR="00176460" w:rsidRDefault="00176460" w:rsidP="00176460">
      <w:r>
        <w:t>Для часто используемых справочных данных (прайс-листа услуг, расписания врачей) допускается применение отдельного средства кэширования. Утрата кэшированных данных не должна приводить к потере медицинских карт, сведений о клиентах и питомцах, записей на прием или другой основной информации. Кэш должен автоматически очищаться по истечении установленного срока хранения.</w:t>
      </w:r>
    </w:p>
    <w:p w:rsidR="001B4C43" w:rsidRPr="00F76D48" w:rsidRDefault="00E37A67">
      <w:r w:rsidRPr="00F76D48">
        <w:t>.</w:t>
      </w:r>
    </w:p>
    <w:p w:rsidR="00A407F7" w:rsidRPr="00DE479D" w:rsidRDefault="00602599">
      <w:pPr>
        <w:pStyle w:val="4"/>
      </w:pPr>
      <w:bookmarkStart w:id="23" w:name="_Toc241601922"/>
      <w:r w:rsidRPr="00DE479D">
        <w:t>Требования к контролю, хранению, обновлению и восстановлению данных</w:t>
      </w:r>
      <w:bookmarkEnd w:id="23"/>
    </w:p>
    <w:p w:rsidR="00A407F7" w:rsidRPr="00DE479D" w:rsidRDefault="00602599">
      <w:r w:rsidRPr="00DE479D">
        <w:t>К контролю, хранению, обновлению и восстановлению данных предъявляются следующие требования:</w:t>
      </w:r>
    </w:p>
    <w:p w:rsidR="0086724C" w:rsidRPr="00815CC0" w:rsidRDefault="0086724C" w:rsidP="00DF3856">
      <w:pPr>
        <w:pStyle w:val="a4"/>
        <w:numPr>
          <w:ilvl w:val="0"/>
          <w:numId w:val="7"/>
        </w:numPr>
        <w:ind w:left="0" w:firstLine="851"/>
      </w:pPr>
      <w:r w:rsidRPr="00DF3856">
        <w:t xml:space="preserve">резервное копирование базы данных должно выполняться не реже одного раза в сутки; </w:t>
      </w:r>
    </w:p>
    <w:p w:rsidR="0086724C" w:rsidRPr="00DE479D" w:rsidRDefault="0086724C" w:rsidP="00DF3856">
      <w:pPr>
        <w:pStyle w:val="a4"/>
        <w:numPr>
          <w:ilvl w:val="0"/>
          <w:numId w:val="7"/>
        </w:numPr>
        <w:ind w:left="0" w:firstLine="851"/>
      </w:pPr>
      <w:r w:rsidRPr="00DF3856">
        <w:t xml:space="preserve">восстановление данных из резервной копии должно быть возможно без потери данных о </w:t>
      </w:r>
      <w:r w:rsidR="00EB2301">
        <w:t>записях</w:t>
      </w:r>
      <w:r w:rsidRPr="00DF3856">
        <w:t>, оплата по которым подтверждена не позднее чем за 24 часа до аварии.</w:t>
      </w:r>
    </w:p>
    <w:p w:rsidR="00A407F7" w:rsidRDefault="00602599">
      <w:pPr>
        <w:pStyle w:val="4"/>
      </w:pPr>
      <w:bookmarkStart w:id="24" w:name="_Toc241601923"/>
      <w:r>
        <w:t>Требования к входным данным</w:t>
      </w:r>
      <w:bookmarkEnd w:id="24"/>
    </w:p>
    <w:p w:rsidR="00A407F7" w:rsidRDefault="00602599">
      <w:r>
        <w:t>Система может ожидать от пользователя следующие входные данные:</w:t>
      </w:r>
    </w:p>
    <w:p w:rsidR="0086724C" w:rsidRPr="00815CC0" w:rsidRDefault="0086724C" w:rsidP="00DF3856">
      <w:pPr>
        <w:pStyle w:val="a4"/>
        <w:numPr>
          <w:ilvl w:val="0"/>
          <w:numId w:val="7"/>
        </w:numPr>
        <w:ind w:left="0" w:firstLine="851"/>
      </w:pPr>
      <w:r w:rsidRPr="00DF3856">
        <w:t>регистрационные данные пользователей;</w:t>
      </w:r>
    </w:p>
    <w:p w:rsidR="0086724C" w:rsidRPr="00815CC0" w:rsidRDefault="0086724C" w:rsidP="00DF3856">
      <w:pPr>
        <w:pStyle w:val="a4"/>
        <w:numPr>
          <w:ilvl w:val="0"/>
          <w:numId w:val="7"/>
        </w:numPr>
        <w:ind w:left="0" w:firstLine="851"/>
      </w:pPr>
      <w:r w:rsidRPr="00DF3856">
        <w:t xml:space="preserve">параметры питомца, вносимые посетителем в картах питомцев; </w:t>
      </w:r>
    </w:p>
    <w:p w:rsidR="0086724C" w:rsidRPr="00815CC0" w:rsidRDefault="0086724C" w:rsidP="00DF3856">
      <w:pPr>
        <w:pStyle w:val="a4"/>
        <w:numPr>
          <w:ilvl w:val="0"/>
          <w:numId w:val="7"/>
        </w:numPr>
        <w:ind w:left="0" w:firstLine="851"/>
      </w:pPr>
      <w:r w:rsidRPr="00DF3856">
        <w:t xml:space="preserve">данные о сотрудниках, вносимые администратором; </w:t>
      </w:r>
    </w:p>
    <w:p w:rsidR="0086724C" w:rsidRPr="00815CC0" w:rsidRDefault="0086724C" w:rsidP="00DF3856">
      <w:pPr>
        <w:pStyle w:val="a4"/>
        <w:numPr>
          <w:ilvl w:val="0"/>
          <w:numId w:val="7"/>
        </w:numPr>
        <w:ind w:left="0" w:firstLine="851"/>
      </w:pPr>
      <w:r w:rsidRPr="00DF3856">
        <w:t xml:space="preserve">данные о рекомендациях и назначениях, вносимые врачом. </w:t>
      </w:r>
    </w:p>
    <w:p w:rsidR="00A407F7" w:rsidRDefault="0086724C" w:rsidP="00DF3856">
      <w:r w:rsidRPr="00815CC0">
        <w:lastRenderedPageBreak/>
        <w:t>Входные данные должны проходить проверку на корректность формата перед сохранением в базе данных.</w:t>
      </w:r>
      <w:r>
        <w:t xml:space="preserve"> При вводе данных, не соответствующих указанным ограничениям, система должна отображать сообщение об ошибке и не выполнять соответствующую операцию.</w:t>
      </w:r>
    </w:p>
    <w:p w:rsidR="00A407F7" w:rsidRPr="00F76D48" w:rsidRDefault="00602599">
      <w:pPr>
        <w:pStyle w:val="3"/>
      </w:pPr>
      <w:bookmarkStart w:id="25" w:name="_Toc241601924"/>
      <w:r w:rsidRPr="00F76D48">
        <w:t>Требования к лингвистическому обеспечению</w:t>
      </w:r>
      <w:bookmarkEnd w:id="25"/>
    </w:p>
    <w:p w:rsidR="00A407F7" w:rsidRDefault="0086724C" w:rsidP="0086724C">
      <w:r>
        <w:rPr>
          <w:rFonts w:eastAsia="Times New Roman" w:cs="Times New Roman"/>
          <w:szCs w:val="24"/>
        </w:rPr>
        <w:t>Информационная система должна включать в себя русскую локализацию без возможности переключения на другие языки.</w:t>
      </w:r>
    </w:p>
    <w:p w:rsidR="00A407F7" w:rsidRPr="00F76D48" w:rsidRDefault="00602599">
      <w:pPr>
        <w:pStyle w:val="3"/>
      </w:pPr>
      <w:bookmarkStart w:id="26" w:name="_Toc241601925"/>
      <w:r w:rsidRPr="00F76D48">
        <w:t>Требования к программному обеспечению</w:t>
      </w:r>
      <w:bookmarkEnd w:id="26"/>
    </w:p>
    <w:p w:rsidR="00A407F7" w:rsidRDefault="00602599">
      <w:r>
        <w:t>К программному обеспечению системы предъявляются следующие требования:</w:t>
      </w:r>
    </w:p>
    <w:p w:rsidR="00176460" w:rsidRDefault="00176460" w:rsidP="00DF3856">
      <w:pPr>
        <w:pStyle w:val="a4"/>
        <w:numPr>
          <w:ilvl w:val="0"/>
          <w:numId w:val="7"/>
        </w:numPr>
        <w:ind w:left="0" w:firstLine="851"/>
      </w:pPr>
      <w:r>
        <w:t xml:space="preserve">серверная часть приложения и база данных </w:t>
      </w:r>
      <w:proofErr w:type="spellStart"/>
      <w:r>
        <w:t>MySQL</w:t>
      </w:r>
      <w:proofErr w:type="spellEnd"/>
      <w:r>
        <w:t xml:space="preserve"> должны разворачиваться в отдельных </w:t>
      </w:r>
      <w:proofErr w:type="spellStart"/>
      <w:r>
        <w:t>Docker</w:t>
      </w:r>
      <w:proofErr w:type="spellEnd"/>
      <w:r>
        <w:t>-контейнерах, что упрощает перенос и обновление системы на сервере;</w:t>
      </w:r>
    </w:p>
    <w:p w:rsidR="00176460" w:rsidRDefault="00176460" w:rsidP="00DF3856">
      <w:pPr>
        <w:pStyle w:val="a4"/>
        <w:numPr>
          <w:ilvl w:val="0"/>
          <w:numId w:val="7"/>
        </w:numPr>
        <w:ind w:left="0" w:firstLine="851"/>
      </w:pPr>
      <w:r>
        <w:t>обмен данными между веб-браузером клиента/сотрудника и серверной частью должен выполняться через REST API поверх протокола HTTPS;</w:t>
      </w:r>
    </w:p>
    <w:p w:rsidR="00176460" w:rsidRDefault="00176460" w:rsidP="00DF3856">
      <w:pPr>
        <w:pStyle w:val="a4"/>
        <w:numPr>
          <w:ilvl w:val="0"/>
          <w:numId w:val="7"/>
        </w:numPr>
        <w:ind w:left="0" w:firstLine="851"/>
      </w:pPr>
      <w:r>
        <w:t>все используемые в проекте библиотеки и программные компоненты должны распространяться по лицензиям, допускающим их свободное применение в разрабатываемой системе;</w:t>
      </w:r>
    </w:p>
    <w:p w:rsidR="00176460" w:rsidRDefault="00176460" w:rsidP="00DF3856">
      <w:pPr>
        <w:pStyle w:val="a4"/>
        <w:numPr>
          <w:ilvl w:val="0"/>
          <w:numId w:val="7"/>
        </w:numPr>
        <w:ind w:left="0" w:firstLine="851"/>
      </w:pPr>
      <w:r>
        <w:t>для ускорения повторного доступа к прайс-листу услуг и расписанию врачей допускается применение промежуточного слоя кэширования в оперативной памяти сервера; выбор конкретного средства кэширования остается за исполнителем;</w:t>
      </w:r>
    </w:p>
    <w:p w:rsidR="00A407F7" w:rsidRDefault="00176460" w:rsidP="00DF3856">
      <w:pPr>
        <w:pStyle w:val="a4"/>
        <w:numPr>
          <w:ilvl w:val="0"/>
          <w:numId w:val="7"/>
        </w:numPr>
        <w:ind w:left="0" w:firstLine="851"/>
      </w:pPr>
      <w:r>
        <w:t>система является полностью автономной и не зависит от сторонних внешних сервисов или API: все данные по прайс-листу, расписанию, медицинским картам и внутренним справочникам обрабатываются исключительно средствами самой информационной системы.</w:t>
      </w:r>
    </w:p>
    <w:p w:rsidR="00A407F7" w:rsidRPr="00F76D48" w:rsidRDefault="00602599">
      <w:pPr>
        <w:pStyle w:val="4"/>
      </w:pPr>
      <w:bookmarkStart w:id="27" w:name="_Toc241601926"/>
      <w:r w:rsidRPr="00F76D48">
        <w:t>Требования к операционной системе</w:t>
      </w:r>
      <w:bookmarkEnd w:id="27"/>
    </w:p>
    <w:p w:rsidR="00176460" w:rsidRDefault="00176460" w:rsidP="00176460">
      <w:r>
        <w:t xml:space="preserve">Веб-интерфейс системы должен корректно функционировать в браузерах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Chrome</w:t>
      </w:r>
      <w:proofErr w:type="spellEnd"/>
      <w:r>
        <w:t xml:space="preserve">, Яндекс Браузер и </w:t>
      </w:r>
      <w:proofErr w:type="spellStart"/>
      <w:r>
        <w:t>Mozilla</w:t>
      </w:r>
      <w:proofErr w:type="spellEnd"/>
      <w:r>
        <w:t xml:space="preserve"> </w:t>
      </w:r>
      <w:proofErr w:type="spellStart"/>
      <w:r>
        <w:t>Firefox</w:t>
      </w:r>
      <w:proofErr w:type="spellEnd"/>
      <w:r>
        <w:t xml:space="preserve"> актуальных стабильных версий, а также на мобильных устройствах с современными браузерами. Серверная часть ИС и база данных должны разворачиваться на виртуальном сервере.</w:t>
      </w:r>
    </w:p>
    <w:p w:rsidR="00A407F7" w:rsidRDefault="00602599">
      <w:r>
        <w:t>.</w:t>
      </w:r>
    </w:p>
    <w:p w:rsidR="00A407F7" w:rsidRPr="00F76D48" w:rsidRDefault="00602599">
      <w:pPr>
        <w:pStyle w:val="3"/>
      </w:pPr>
      <w:bookmarkStart w:id="28" w:name="_Toc241601927"/>
      <w:r w:rsidRPr="00F76D48">
        <w:t>Требования к техническому обеспечению</w:t>
      </w:r>
      <w:bookmarkEnd w:id="28"/>
    </w:p>
    <w:p w:rsidR="00657E71" w:rsidRDefault="00657E71" w:rsidP="00657E71">
      <w:pPr>
        <w:spacing w:after="100"/>
      </w:pPr>
      <w:r>
        <w:rPr>
          <w:rFonts w:eastAsia="Times New Roman" w:cs="Times New Roman"/>
          <w:szCs w:val="24"/>
        </w:rPr>
        <w:t>В состав технических средств должен входить персональный компьютер или мобильный телефон с соответствующими минимальными системными требованиями:</w:t>
      </w:r>
    </w:p>
    <w:p w:rsidR="00657E71" w:rsidRDefault="00657E71" w:rsidP="00DF3856">
      <w:pPr>
        <w:pStyle w:val="a4"/>
        <w:numPr>
          <w:ilvl w:val="0"/>
          <w:numId w:val="7"/>
        </w:numPr>
        <w:ind w:left="0" w:firstLine="851"/>
      </w:pPr>
      <w:r>
        <w:lastRenderedPageBreak/>
        <w:t xml:space="preserve">операционная система: </w:t>
      </w:r>
      <w:proofErr w:type="spellStart"/>
      <w:r>
        <w:t>Windows</w:t>
      </w:r>
      <w:proofErr w:type="spellEnd"/>
      <w:r>
        <w:t>® 10/</w:t>
      </w:r>
      <w:proofErr w:type="spellStart"/>
      <w:r w:rsidRPr="00DF3856">
        <w:t>macOS</w:t>
      </w:r>
      <w:proofErr w:type="spellEnd"/>
      <w:r>
        <w:t>;</w:t>
      </w:r>
    </w:p>
    <w:p w:rsidR="00657E71" w:rsidRPr="003171D7" w:rsidRDefault="00657E71" w:rsidP="00DF3856">
      <w:pPr>
        <w:pStyle w:val="a4"/>
        <w:numPr>
          <w:ilvl w:val="0"/>
          <w:numId w:val="7"/>
        </w:numPr>
        <w:ind w:left="0" w:firstLine="851"/>
        <w:rPr>
          <w:lang w:val="en-US"/>
        </w:rPr>
      </w:pPr>
      <w:r>
        <w:t>процессор</w:t>
      </w:r>
      <w:r w:rsidRPr="003171D7">
        <w:rPr>
          <w:lang w:val="en-US"/>
        </w:rPr>
        <w:t>: Intel(R) Core(TM) i3-8100 CPU @ 3.60GHz;</w:t>
      </w:r>
    </w:p>
    <w:p w:rsidR="00657E71" w:rsidRDefault="00657E71" w:rsidP="00DF3856">
      <w:pPr>
        <w:pStyle w:val="a4"/>
        <w:numPr>
          <w:ilvl w:val="0"/>
          <w:numId w:val="7"/>
        </w:numPr>
        <w:ind w:left="0" w:firstLine="851"/>
      </w:pPr>
      <w:r>
        <w:t>оперативная память: 4 ГБ;</w:t>
      </w:r>
    </w:p>
    <w:p w:rsidR="00657E71" w:rsidRDefault="00657E71" w:rsidP="00DF3856">
      <w:pPr>
        <w:pStyle w:val="a4"/>
        <w:numPr>
          <w:ilvl w:val="0"/>
          <w:numId w:val="7"/>
        </w:numPr>
        <w:ind w:left="0" w:firstLine="851"/>
      </w:pPr>
      <w:r>
        <w:t>место на жестком диске: 4 ГБ;</w:t>
      </w:r>
    </w:p>
    <w:p w:rsidR="00657E71" w:rsidRDefault="00657E71" w:rsidP="00DF3856">
      <w:pPr>
        <w:pStyle w:val="a4"/>
        <w:numPr>
          <w:ilvl w:val="0"/>
          <w:numId w:val="7"/>
        </w:numPr>
        <w:ind w:left="0" w:firstLine="851"/>
      </w:pPr>
      <w:r>
        <w:t>видеокарта: требования не предъявляются;</w:t>
      </w:r>
    </w:p>
    <w:p w:rsidR="00657E71" w:rsidRDefault="00657E71" w:rsidP="00DF3856">
      <w:pPr>
        <w:pStyle w:val="a4"/>
        <w:numPr>
          <w:ilvl w:val="0"/>
          <w:numId w:val="7"/>
        </w:numPr>
        <w:ind w:left="0" w:firstLine="851"/>
      </w:pPr>
      <w:r>
        <w:t>устройство ввода/вывода: мышь/монитор;</w:t>
      </w:r>
    </w:p>
    <w:p w:rsidR="00657E71" w:rsidRDefault="00657E71" w:rsidP="00DF3856">
      <w:pPr>
        <w:pStyle w:val="a4"/>
        <w:numPr>
          <w:ilvl w:val="0"/>
          <w:numId w:val="7"/>
        </w:numPr>
        <w:ind w:left="0" w:firstLine="851"/>
      </w:pPr>
      <w:r>
        <w:t xml:space="preserve">версия </w:t>
      </w:r>
      <w:r w:rsidRPr="00DF3856">
        <w:t>Android</w:t>
      </w:r>
      <w:r w:rsidRPr="00B12A64">
        <w:t xml:space="preserve"> </w:t>
      </w:r>
      <w:r>
        <w:t>не младше 8.0;</w:t>
      </w:r>
    </w:p>
    <w:p w:rsidR="00657E71" w:rsidRDefault="00657E71" w:rsidP="00DF3856">
      <w:pPr>
        <w:pStyle w:val="a4"/>
        <w:numPr>
          <w:ilvl w:val="0"/>
          <w:numId w:val="7"/>
        </w:numPr>
        <w:ind w:left="0" w:firstLine="851"/>
      </w:pPr>
      <w:r>
        <w:t xml:space="preserve">версия </w:t>
      </w:r>
      <w:r w:rsidRPr="00DF3856">
        <w:t>IOS</w:t>
      </w:r>
      <w:r w:rsidRPr="00B12A64">
        <w:t xml:space="preserve"> </w:t>
      </w:r>
      <w:r>
        <w:t xml:space="preserve">не младше </w:t>
      </w:r>
      <w:r w:rsidRPr="00B12A64">
        <w:t>13.0</w:t>
      </w:r>
      <w:r>
        <w:t>;</w:t>
      </w:r>
    </w:p>
    <w:p w:rsidR="00657E71" w:rsidRDefault="00657E71" w:rsidP="00DF3856">
      <w:pPr>
        <w:pStyle w:val="a4"/>
        <w:numPr>
          <w:ilvl w:val="0"/>
          <w:numId w:val="7"/>
        </w:numPr>
        <w:ind w:left="0" w:firstLine="851"/>
      </w:pPr>
      <w:r>
        <w:t>стабильное подключение к сети Интернет.</w:t>
      </w:r>
    </w:p>
    <w:p w:rsidR="00657E71" w:rsidRDefault="00657E71" w:rsidP="00657E71">
      <w:pPr>
        <w:spacing w:after="100"/>
      </w:pPr>
      <w:r>
        <w:rPr>
          <w:rFonts w:eastAsia="Times New Roman" w:cs="Times New Roman"/>
          <w:szCs w:val="24"/>
        </w:rPr>
        <w:t>К серверу в рамках настоящей разработки предъявляются следующие требования:</w:t>
      </w:r>
    </w:p>
    <w:p w:rsidR="00657E71" w:rsidRDefault="00657E71" w:rsidP="00DF3856">
      <w:pPr>
        <w:pStyle w:val="a4"/>
        <w:numPr>
          <w:ilvl w:val="0"/>
          <w:numId w:val="7"/>
        </w:numPr>
        <w:ind w:left="0" w:firstLine="851"/>
      </w:pPr>
      <w:r>
        <w:t>объем накопителя не менее 4 ГБ;</w:t>
      </w:r>
    </w:p>
    <w:p w:rsidR="00657E71" w:rsidRDefault="00657E71" w:rsidP="00DF3856">
      <w:pPr>
        <w:pStyle w:val="a4"/>
        <w:numPr>
          <w:ilvl w:val="0"/>
          <w:numId w:val="7"/>
        </w:numPr>
        <w:ind w:left="0" w:firstLine="851"/>
      </w:pPr>
      <w:r>
        <w:t xml:space="preserve">наличие настроенной СУБД </w:t>
      </w:r>
      <w:r w:rsidRPr="00DF3856">
        <w:t>My</w:t>
      </w:r>
      <w:r>
        <w:t>SQL;</w:t>
      </w:r>
    </w:p>
    <w:p w:rsidR="00657E71" w:rsidRDefault="00657E71" w:rsidP="00DF3856">
      <w:pPr>
        <w:pStyle w:val="a4"/>
        <w:numPr>
          <w:ilvl w:val="0"/>
          <w:numId w:val="7"/>
        </w:numPr>
        <w:ind w:left="0" w:firstLine="851"/>
      </w:pPr>
      <w:r>
        <w:t>стабильное подключение к сети Интернет.</w:t>
      </w:r>
    </w:p>
    <w:p w:rsidR="00A407F7" w:rsidRPr="00F76D48" w:rsidRDefault="00602599">
      <w:pPr>
        <w:pStyle w:val="3"/>
      </w:pPr>
      <w:bookmarkStart w:id="29" w:name="_Toc241601928"/>
      <w:r w:rsidRPr="00F76D48">
        <w:t>Требования к метрологическому обеспечению</w:t>
      </w:r>
      <w:bookmarkEnd w:id="29"/>
    </w:p>
    <w:p w:rsidR="00A407F7" w:rsidRPr="00401909" w:rsidRDefault="00602599">
      <w:r>
        <w:t>В рамках проекта требования к метрологическому обеспечению не применяются.</w:t>
      </w:r>
    </w:p>
    <w:p w:rsidR="00A407F7" w:rsidRPr="00DE479D" w:rsidRDefault="00602599">
      <w:pPr>
        <w:pStyle w:val="3"/>
      </w:pPr>
      <w:bookmarkStart w:id="30" w:name="_Toc241601929"/>
      <w:r w:rsidRPr="00DE479D">
        <w:t>Требования к организационному обеспечению</w:t>
      </w:r>
      <w:bookmarkEnd w:id="30"/>
    </w:p>
    <w:p w:rsidR="00A407F7" w:rsidRPr="00DE479D" w:rsidRDefault="00602599">
      <w:r w:rsidRPr="00DE479D">
        <w:t>К организационному обеспечению системы предъявляются следующие требования:</w:t>
      </w:r>
    </w:p>
    <w:p w:rsidR="00066FFB" w:rsidRDefault="00066FFB" w:rsidP="00DF3856">
      <w:pPr>
        <w:pStyle w:val="a4"/>
        <w:numPr>
          <w:ilvl w:val="0"/>
          <w:numId w:val="7"/>
        </w:numPr>
        <w:ind w:left="0" w:firstLine="851"/>
      </w:pPr>
      <w:r>
        <w:t>порядок взаимодействия пользователей системы должен определяться ролевой моделью: администратор управляет расписанием, сотрудниками, прайс-листом и формирует аналитические отчеты; врач ведет текущий прием, заполняет медицинские карты пациентов, оформляет назначения и работает со своим расписанием; клиент (владелец питомца) записывает животных на прием, просматривает историю посещений и прайс-лист через личный кабинет;</w:t>
      </w:r>
    </w:p>
    <w:p w:rsidR="00066FFB" w:rsidRDefault="00066FFB" w:rsidP="00DF3856">
      <w:pPr>
        <w:pStyle w:val="a4"/>
        <w:numPr>
          <w:ilvl w:val="0"/>
          <w:numId w:val="7"/>
        </w:numPr>
        <w:ind w:left="0" w:firstLine="851"/>
      </w:pPr>
      <w:r>
        <w:t>если в работе системы возникает сбой, пользователю должно выводиться понятное сообщение о его причине и предложение повторить действие позднее; поиск и устранение первопричины сбоя по журналам работы системы выполняет технический администратор;</w:t>
      </w:r>
    </w:p>
    <w:p w:rsidR="00066FFB" w:rsidRDefault="00066FFB" w:rsidP="00DF3856">
      <w:pPr>
        <w:pStyle w:val="a4"/>
        <w:numPr>
          <w:ilvl w:val="0"/>
          <w:numId w:val="7"/>
        </w:numPr>
        <w:ind w:left="0" w:firstLine="851"/>
      </w:pPr>
      <w:r>
        <w:t>при недоступности внешних сервисов уведомлений система должна сохранять основные данные записи на прием и предоставлять пользователю понятное сообщение о временной недоступности соответствующей функции.</w:t>
      </w:r>
    </w:p>
    <w:p w:rsidR="00A407F7" w:rsidRPr="00DE479D" w:rsidRDefault="00602599">
      <w:pPr>
        <w:pStyle w:val="3"/>
      </w:pPr>
      <w:bookmarkStart w:id="31" w:name="_Toc241601930"/>
      <w:r w:rsidRPr="00DE479D">
        <w:lastRenderedPageBreak/>
        <w:t>Требования к методическому обеспечению</w:t>
      </w:r>
      <w:bookmarkEnd w:id="31"/>
    </w:p>
    <w:p w:rsidR="00A407F7" w:rsidRPr="00DE479D" w:rsidRDefault="00602599">
      <w:r w:rsidRPr="00DE479D">
        <w:t>При разработке и функционировании системы должны применяться следующие нормативно-технические документы:</w:t>
      </w:r>
    </w:p>
    <w:p w:rsidR="00A407F7" w:rsidRPr="00DE479D" w:rsidRDefault="00602599" w:rsidP="00DF3856">
      <w:pPr>
        <w:pStyle w:val="a4"/>
        <w:numPr>
          <w:ilvl w:val="0"/>
          <w:numId w:val="7"/>
        </w:numPr>
        <w:ind w:left="0" w:firstLine="851"/>
      </w:pPr>
      <w:r w:rsidRPr="00DE479D">
        <w:t>ГОСТ 34.602-2020 – в части состава и содержания настоящего технического задания;</w:t>
      </w:r>
    </w:p>
    <w:p w:rsidR="00A407F7" w:rsidRPr="00DE479D" w:rsidRDefault="00602599" w:rsidP="00DF3856">
      <w:pPr>
        <w:pStyle w:val="a4"/>
        <w:numPr>
          <w:ilvl w:val="0"/>
          <w:numId w:val="7"/>
        </w:numPr>
        <w:ind w:left="0" w:firstLine="851"/>
      </w:pPr>
      <w:r w:rsidRPr="00DE479D">
        <w:t>ГОСТ 7.32-2017 – в части оформления отчётных документов;</w:t>
      </w:r>
    </w:p>
    <w:p w:rsidR="00A407F7" w:rsidRPr="00DE479D" w:rsidRDefault="00602599" w:rsidP="00DF3856">
      <w:pPr>
        <w:pStyle w:val="a4"/>
        <w:numPr>
          <w:ilvl w:val="0"/>
          <w:numId w:val="7"/>
        </w:numPr>
        <w:ind w:left="0" w:firstLine="851"/>
      </w:pPr>
      <w:r w:rsidRPr="00DE479D">
        <w:t xml:space="preserve">СТП </w:t>
      </w:r>
      <w:proofErr w:type="spellStart"/>
      <w:r w:rsidRPr="00DE479D">
        <w:t>ВятГУ</w:t>
      </w:r>
      <w:proofErr w:type="spellEnd"/>
      <w:r w:rsidRPr="00DE479D">
        <w:t xml:space="preserve"> 101-2004 – в части оформления текстовых документов.</w:t>
      </w:r>
    </w:p>
    <w:p w:rsidR="00A407F7" w:rsidRDefault="00602599">
      <w:r w:rsidRPr="00DE479D">
        <w:t>Обеспечение исполнителя перечисленными нормативно-техническими документами выполняется заказчиком путём предоставления доступа к их электронным версиям до начала соответствующего этапа работ. Разработка собственных методик при создании системы не требуется.</w:t>
      </w:r>
    </w:p>
    <w:p w:rsidR="001B4C43" w:rsidRPr="00F76D48" w:rsidRDefault="00E37A67">
      <w:pPr>
        <w:pStyle w:val="2"/>
      </w:pPr>
      <w:bookmarkStart w:id="32" w:name="_Toc241601931"/>
      <w:r w:rsidRPr="00F76D48">
        <w:t>Общие технические требования к системе</w:t>
      </w:r>
      <w:bookmarkEnd w:id="32"/>
    </w:p>
    <w:p w:rsidR="001B4C43" w:rsidRPr="00F76D48" w:rsidRDefault="00E37A67">
      <w:r w:rsidRPr="00F76D48">
        <w:t>Данный подраздел настоящего технического задания содержит общие технические требования к системе.</w:t>
      </w:r>
    </w:p>
    <w:p w:rsidR="00A407F7" w:rsidRPr="00F76D48" w:rsidRDefault="00602599">
      <w:pPr>
        <w:pStyle w:val="3"/>
      </w:pPr>
      <w:bookmarkStart w:id="33" w:name="_Toc241601932"/>
      <w:r w:rsidRPr="00F76D48">
        <w:t>Требования к численности и квалификации персонала и пользователей системы</w:t>
      </w:r>
      <w:bookmarkEnd w:id="33"/>
    </w:p>
    <w:p w:rsidR="00A407F7" w:rsidRPr="00DE479D" w:rsidRDefault="00602599">
      <w:r w:rsidRPr="00DE479D">
        <w:t>К численности и квалификации персонала и пользователей системы предъявляются следующие требования:</w:t>
      </w:r>
    </w:p>
    <w:p w:rsidR="00066FFB" w:rsidRDefault="00066FFB" w:rsidP="00DF3856">
      <w:pPr>
        <w:pStyle w:val="a4"/>
        <w:numPr>
          <w:ilvl w:val="0"/>
          <w:numId w:val="7"/>
        </w:numPr>
        <w:ind w:left="0" w:firstLine="851"/>
      </w:pPr>
      <w:r>
        <w:t>техническую эксплуатацию системы обеспечивает 1 человек, совмещающий эту роль с разработкой продукта;</w:t>
      </w:r>
    </w:p>
    <w:p w:rsidR="00066FFB" w:rsidRDefault="00066FFB" w:rsidP="00DF3856">
      <w:pPr>
        <w:pStyle w:val="a4"/>
        <w:numPr>
          <w:ilvl w:val="0"/>
          <w:numId w:val="7"/>
        </w:numPr>
        <w:ind w:left="0" w:firstLine="851"/>
      </w:pPr>
      <w:r>
        <w:t xml:space="preserve">технический администратор должен уметь запускать и обслуживать приложения, администрировать СУБД </w:t>
      </w:r>
      <w:proofErr w:type="spellStart"/>
      <w:r>
        <w:t>MySQL</w:t>
      </w:r>
      <w:proofErr w:type="spellEnd"/>
      <w:r>
        <w:t xml:space="preserve"> и настраивать сервер;</w:t>
      </w:r>
    </w:p>
    <w:p w:rsidR="00066FFB" w:rsidRDefault="00066FFB" w:rsidP="00DF3856">
      <w:pPr>
        <w:pStyle w:val="a4"/>
        <w:numPr>
          <w:ilvl w:val="0"/>
          <w:numId w:val="7"/>
        </w:numPr>
        <w:ind w:left="0" w:firstLine="851"/>
      </w:pPr>
      <w:r>
        <w:t>численность пользователей системы не ограничивается архитектурой приложения; число одновременно работающих пользователей в рамках учебной версии должно соответствовать установленному показателю нагрузки;</w:t>
      </w:r>
    </w:p>
    <w:p w:rsidR="00066FFB" w:rsidRDefault="00066FFB" w:rsidP="00DF3856">
      <w:pPr>
        <w:pStyle w:val="a4"/>
        <w:numPr>
          <w:ilvl w:val="0"/>
          <w:numId w:val="7"/>
        </w:numPr>
        <w:ind w:left="0" w:firstLine="851"/>
      </w:pPr>
      <w:r>
        <w:t>пользователь системы (клиент или сотрудник) не обязан обладать специальными знаниями в области информационных технологий;</w:t>
      </w:r>
    </w:p>
    <w:p w:rsidR="00066FFB" w:rsidRDefault="00066FFB" w:rsidP="00DF3856">
      <w:pPr>
        <w:pStyle w:val="a4"/>
        <w:numPr>
          <w:ilvl w:val="0"/>
          <w:numId w:val="7"/>
        </w:numPr>
        <w:ind w:left="0" w:firstLine="851"/>
      </w:pPr>
      <w:r>
        <w:t>подготовка и контроль знаний и навыков пользователей не проводятся, так как интерфейс рассчитан на интуитивное использование;</w:t>
      </w:r>
    </w:p>
    <w:p w:rsidR="00066FFB" w:rsidRDefault="00066FFB" w:rsidP="00DF3856">
      <w:pPr>
        <w:pStyle w:val="a4"/>
        <w:numPr>
          <w:ilvl w:val="0"/>
          <w:numId w:val="7"/>
        </w:numPr>
        <w:ind w:left="0" w:firstLine="851"/>
      </w:pPr>
      <w:r>
        <w:t>подготовка администратора системы обеспечивается в рамках обучения по образовательной программе;</w:t>
      </w:r>
    </w:p>
    <w:p w:rsidR="00A407F7" w:rsidRPr="00DE479D" w:rsidRDefault="00066FFB" w:rsidP="00DF3856">
      <w:pPr>
        <w:pStyle w:val="a4"/>
        <w:numPr>
          <w:ilvl w:val="0"/>
          <w:numId w:val="7"/>
        </w:numPr>
        <w:ind w:left="0" w:firstLine="851"/>
      </w:pPr>
      <w:r>
        <w:lastRenderedPageBreak/>
        <w:t>режим работы клиентов, администратора и врачей определяется графиком работы ветеринарной клиники</w:t>
      </w:r>
      <w:r w:rsidR="00602599" w:rsidRPr="00DE479D">
        <w:t>.</w:t>
      </w:r>
    </w:p>
    <w:p w:rsidR="00A407F7" w:rsidRPr="00F76D48" w:rsidRDefault="00602599">
      <w:pPr>
        <w:pStyle w:val="3"/>
      </w:pPr>
      <w:bookmarkStart w:id="34" w:name="_Toc241601933"/>
      <w:r w:rsidRPr="00F76D48">
        <w:t>Требования к показателям назначения</w:t>
      </w:r>
      <w:bookmarkEnd w:id="34"/>
    </w:p>
    <w:p w:rsidR="00A407F7" w:rsidRPr="00066FFB" w:rsidRDefault="00602599">
      <w:pPr>
        <w:rPr>
          <w:highlight w:val="yellow"/>
        </w:rPr>
      </w:pPr>
      <w:r w:rsidRPr="006B5AC0">
        <w:t>К системе предъявляются следующие требования к показателям назначения:</w:t>
      </w:r>
    </w:p>
    <w:p w:rsidR="008A106D" w:rsidRDefault="006B5AC0" w:rsidP="008A106D">
      <w:pPr>
        <w:pStyle w:val="a4"/>
        <w:numPr>
          <w:ilvl w:val="0"/>
          <w:numId w:val="7"/>
        </w:numPr>
        <w:ind w:left="0" w:firstLine="851"/>
      </w:pPr>
      <w:r w:rsidRPr="006B5AC0">
        <w:t>система должна открывать медицинскую карту пациента со всей историей приёмов не позднее 5 секунд с момента выбора карты при числе одновременно работа</w:t>
      </w:r>
      <w:r w:rsidR="008A106D">
        <w:t>ющих пользователей не более 20;</w:t>
      </w:r>
    </w:p>
    <w:p w:rsidR="008A106D" w:rsidRDefault="006B5AC0" w:rsidP="008A106D">
      <w:pPr>
        <w:pStyle w:val="a4"/>
        <w:numPr>
          <w:ilvl w:val="0"/>
          <w:numId w:val="7"/>
        </w:numPr>
        <w:ind w:left="0" w:firstLine="851"/>
      </w:pPr>
      <w:r w:rsidRPr="006B5AC0">
        <w:t>система должна отображать новую запись клиента в расписании врача не позднее 5 секунд с момента подтверждения записи;</w:t>
      </w:r>
    </w:p>
    <w:p w:rsidR="008A106D" w:rsidRDefault="006B5AC0" w:rsidP="008A106D">
      <w:pPr>
        <w:pStyle w:val="a4"/>
        <w:numPr>
          <w:ilvl w:val="0"/>
          <w:numId w:val="7"/>
        </w:numPr>
        <w:ind w:left="0" w:firstLine="851"/>
      </w:pPr>
      <w:r w:rsidRPr="006B5AC0">
        <w:t xml:space="preserve">система должна позволять клиенту завершить запись на приём не более чем за 3 шага, а администратору – создать запись вручную менее чем за 60 секунд; </w:t>
      </w:r>
    </w:p>
    <w:p w:rsidR="008A106D" w:rsidRDefault="006B5AC0" w:rsidP="008A106D">
      <w:pPr>
        <w:pStyle w:val="a4"/>
        <w:numPr>
          <w:ilvl w:val="0"/>
          <w:numId w:val="7"/>
        </w:numPr>
        <w:ind w:left="0" w:firstLine="851"/>
      </w:pPr>
      <w:r w:rsidRPr="006B5AC0">
        <w:t xml:space="preserve">система не должна допускать бронирования одного и того же времени у врача более чем одним клиентом, в том числе при одновременных попытках записи; </w:t>
      </w:r>
    </w:p>
    <w:p w:rsidR="008A106D" w:rsidRDefault="006B5AC0" w:rsidP="008A106D">
      <w:pPr>
        <w:pStyle w:val="a4"/>
        <w:numPr>
          <w:ilvl w:val="0"/>
          <w:numId w:val="7"/>
        </w:numPr>
        <w:ind w:left="0" w:firstLine="851"/>
      </w:pPr>
      <w:r w:rsidRPr="006B5AC0">
        <w:t xml:space="preserve">система должна автоматически рассчитывать стоимость приёма строго по перечню фактически оказанных услуг и прайс-листу клиники; система должна поддерживать не менее 20 одновременно работающих пользователей без нарушения порогов, описанных выше, и работать круглосуточно, за исключением времени планового обслуживания; </w:t>
      </w:r>
    </w:p>
    <w:p w:rsidR="00A407F7" w:rsidRPr="008A106D" w:rsidRDefault="006B5AC0" w:rsidP="008A106D">
      <w:pPr>
        <w:pStyle w:val="a4"/>
        <w:numPr>
          <w:ilvl w:val="0"/>
          <w:numId w:val="7"/>
        </w:numPr>
        <w:ind w:left="0" w:firstLine="851"/>
      </w:pPr>
      <w:r w:rsidRPr="006B5AC0">
        <w:t>система должна выполнять регулярное резервное копирование базы данных и хранить медицинские записи не менее 5 лет.</w:t>
      </w:r>
    </w:p>
    <w:p w:rsidR="00A407F7" w:rsidRDefault="00602599">
      <w:r w:rsidRPr="006B5AC0">
        <w:t>Проверка перечисленных показателей должна выполняться в ходе приёмочных испытаний по критериям, приведённым в разделе «Порядок контроля и приёмки системы».</w:t>
      </w:r>
    </w:p>
    <w:p w:rsidR="00A407F7" w:rsidRPr="00F76D48" w:rsidRDefault="00602599">
      <w:pPr>
        <w:pStyle w:val="3"/>
      </w:pPr>
      <w:bookmarkStart w:id="35" w:name="_Toc241601934"/>
      <w:r w:rsidRPr="00F76D48">
        <w:t>Требования к надёжности</w:t>
      </w:r>
      <w:bookmarkEnd w:id="35"/>
    </w:p>
    <w:p w:rsidR="008971EB" w:rsidRDefault="008971EB" w:rsidP="008971EB">
      <w:r>
        <w:t>Надежное функционирование программы должно быть обеспеченно выполнением совокупности организационно-технических мероприятий, перечень которых приведен ниже:</w:t>
      </w:r>
    </w:p>
    <w:p w:rsidR="008971EB" w:rsidRPr="003734BA" w:rsidRDefault="008971EB" w:rsidP="00DF3856">
      <w:pPr>
        <w:pStyle w:val="a4"/>
        <w:numPr>
          <w:ilvl w:val="0"/>
          <w:numId w:val="7"/>
        </w:numPr>
        <w:ind w:left="0" w:firstLine="851"/>
      </w:pPr>
      <w:r w:rsidRPr="003734BA">
        <w:t>организацией бесперебойного питания технических средств;</w:t>
      </w:r>
    </w:p>
    <w:p w:rsidR="008971EB" w:rsidRPr="003734BA" w:rsidRDefault="008971EB" w:rsidP="00DF3856">
      <w:pPr>
        <w:pStyle w:val="a4"/>
        <w:numPr>
          <w:ilvl w:val="0"/>
          <w:numId w:val="7"/>
        </w:numPr>
        <w:ind w:left="0" w:firstLine="851"/>
      </w:pPr>
      <w:r w:rsidRPr="003734BA">
        <w:t>осуществления контроля входа и вывода данных;</w:t>
      </w:r>
    </w:p>
    <w:p w:rsidR="008971EB" w:rsidRDefault="008971EB" w:rsidP="00DF3856">
      <w:pPr>
        <w:pStyle w:val="a4"/>
        <w:numPr>
          <w:ilvl w:val="0"/>
          <w:numId w:val="7"/>
        </w:numPr>
        <w:ind w:left="0" w:firstLine="851"/>
      </w:pPr>
      <w:r w:rsidRPr="003734BA">
        <w:t>регулярным выполнением рекомендации Министерства труда и социального развития</w:t>
      </w:r>
      <w:r>
        <w:t xml:space="preserve"> РФ, изложенных в Постановления от 23 июля 1998 г. «Об утверждении межотраслевых типовых норм времени на работы по сервисному обслуживанию ПЭВМ и оргтехники и сопровождению программных средств»;</w:t>
      </w:r>
    </w:p>
    <w:p w:rsidR="008971EB" w:rsidRDefault="008971EB" w:rsidP="00DF3856">
      <w:pPr>
        <w:pStyle w:val="a4"/>
        <w:numPr>
          <w:ilvl w:val="0"/>
          <w:numId w:val="7"/>
        </w:numPr>
        <w:ind w:left="0" w:firstLine="851"/>
      </w:pPr>
      <w:r w:rsidRPr="005E35CF">
        <w:t>регулярным выполнением требований ГОСТ 51188-98. Защита информации. Испытания программных средств на наличие компьютерных вирусов;</w:t>
      </w:r>
    </w:p>
    <w:p w:rsidR="008971EB" w:rsidRDefault="008971EB" w:rsidP="00DF3856">
      <w:pPr>
        <w:pStyle w:val="a4"/>
        <w:numPr>
          <w:ilvl w:val="0"/>
          <w:numId w:val="7"/>
        </w:numPr>
        <w:ind w:left="0" w:firstLine="851"/>
      </w:pPr>
      <w:r>
        <w:lastRenderedPageBreak/>
        <w:t>регулярным выполнением требованием ГОСТ 34.602-2020. Комплекс стандартов на автоматизированные ИС.</w:t>
      </w:r>
    </w:p>
    <w:p w:rsidR="00A407F7" w:rsidRPr="00F76D48" w:rsidRDefault="00602599">
      <w:pPr>
        <w:pStyle w:val="3"/>
      </w:pPr>
      <w:bookmarkStart w:id="36" w:name="_Toc241601935"/>
      <w:r w:rsidRPr="00F76D48">
        <w:t>Требования к безопасности</w:t>
      </w:r>
      <w:bookmarkEnd w:id="36"/>
    </w:p>
    <w:p w:rsidR="008971EB" w:rsidRDefault="008971EB" w:rsidP="008971EB">
      <w:r>
        <w:t xml:space="preserve">К безопасности системы предъявляются следующие требования: </w:t>
      </w:r>
    </w:p>
    <w:p w:rsidR="008971EB" w:rsidRPr="0089137C" w:rsidRDefault="008971EB" w:rsidP="00DF3856">
      <w:pPr>
        <w:pStyle w:val="a4"/>
        <w:numPr>
          <w:ilvl w:val="0"/>
          <w:numId w:val="7"/>
        </w:numPr>
        <w:ind w:left="0" w:firstLine="851"/>
      </w:pPr>
      <w:r w:rsidRPr="0089137C">
        <w:t xml:space="preserve">персональные данные и учетные данные должны передаваться по защищенному соединению HTTPS; </w:t>
      </w:r>
    </w:p>
    <w:p w:rsidR="008971EB" w:rsidRPr="0089137C" w:rsidRDefault="008971EB" w:rsidP="00C6525C">
      <w:pPr>
        <w:pStyle w:val="a4"/>
        <w:numPr>
          <w:ilvl w:val="0"/>
          <w:numId w:val="7"/>
        </w:numPr>
        <w:ind w:left="0" w:firstLine="851"/>
      </w:pPr>
      <w:r w:rsidRPr="0089137C">
        <w:t>пароли пользователей не должны храниться в открытом виде; для паролей должны использоваться современные криптографические хеш-функции.</w:t>
      </w:r>
    </w:p>
    <w:p w:rsidR="008971EB" w:rsidRDefault="008971EB" w:rsidP="008971EB">
      <w:pPr>
        <w:rPr>
          <w:highlight w:val="yellow"/>
        </w:rPr>
      </w:pPr>
      <w:r>
        <w:t xml:space="preserve">Программное обеспечение не должно произвольно изменять или удалять данные, сохраненные в базе данных. Все критические операции с </w:t>
      </w:r>
      <w:r w:rsidR="00EB2301">
        <w:t>записями</w:t>
      </w:r>
      <w:r>
        <w:t xml:space="preserve"> и правами доступа должны выполняться только после проверки прав пользователя и фиксироваться в журнале событий.</w:t>
      </w:r>
    </w:p>
    <w:p w:rsidR="008971EB" w:rsidRDefault="008971EB" w:rsidP="008971EB">
      <w:r>
        <w:t xml:space="preserve">Система не включает в свой состав собственных технических средств: серверная часть размещается на виртуальном выделенном сервере, клиентская часть используется через веб-браузеры на персональных компьютерах и мобильных устройствах пользователей. </w:t>
      </w:r>
    </w:p>
    <w:p w:rsidR="00A407F7" w:rsidRPr="00F76D48" w:rsidRDefault="00602599">
      <w:pPr>
        <w:pStyle w:val="3"/>
      </w:pPr>
      <w:bookmarkStart w:id="37" w:name="_Toc241601936"/>
      <w:r w:rsidRPr="00F76D48">
        <w:t>Требования к эргономике и технической эстетике</w:t>
      </w:r>
      <w:bookmarkEnd w:id="37"/>
    </w:p>
    <w:p w:rsidR="00A407F7" w:rsidRPr="00056A53" w:rsidRDefault="008971EB" w:rsidP="008971EB">
      <w:r w:rsidRPr="0089137C">
        <w:t>Эргономические требования к организации и средствам деят</w:t>
      </w:r>
      <w:r>
        <w:t xml:space="preserve">ельности пользователей системы </w:t>
      </w:r>
      <w:r w:rsidRPr="0089137C">
        <w:t>приведены в подразделе «Требования к пользовательскому интерфейсу». Дополнительно предъявляются следующие требования:</w:t>
      </w:r>
    </w:p>
    <w:p w:rsidR="008971EB" w:rsidRDefault="008971EB" w:rsidP="00DF3856">
      <w:pPr>
        <w:pStyle w:val="a4"/>
        <w:numPr>
          <w:ilvl w:val="0"/>
          <w:numId w:val="7"/>
        </w:numPr>
        <w:ind w:left="0" w:firstLine="851"/>
      </w:pPr>
      <w:r>
        <w:t>информационная выразительность интерфейса должна обеспечиваться различением статусов записей на прием, типов приема (плановый или экстренный), графиков дежурств и расписания врачей с помощью понятных обозначений и подписей;</w:t>
      </w:r>
    </w:p>
    <w:p w:rsidR="008971EB" w:rsidRDefault="008971EB" w:rsidP="00DF3856">
      <w:pPr>
        <w:pStyle w:val="a4"/>
        <w:numPr>
          <w:ilvl w:val="0"/>
          <w:numId w:val="7"/>
        </w:numPr>
        <w:ind w:left="0" w:firstLine="851"/>
      </w:pPr>
      <w:r>
        <w:t>сообщения об ошибках должны содержать понятное пользователю описание причины и рекомендуемое действие;</w:t>
      </w:r>
    </w:p>
    <w:p w:rsidR="008971EB" w:rsidRDefault="008971EB" w:rsidP="00DF3856">
      <w:pPr>
        <w:pStyle w:val="a4"/>
        <w:numPr>
          <w:ilvl w:val="0"/>
          <w:numId w:val="7"/>
        </w:numPr>
        <w:ind w:left="0" w:firstLine="851"/>
      </w:pPr>
      <w:r>
        <w:t>требования к организации рабочего места не предъявляются, поскольку система может эксплуатироваться на стандартных рабочих местах сотрудников клиники и личных устройствах клиентов (владельцев питомцев).</w:t>
      </w:r>
    </w:p>
    <w:p w:rsidR="00A407F7" w:rsidRPr="00F76D48" w:rsidRDefault="00602599">
      <w:pPr>
        <w:pStyle w:val="3"/>
      </w:pPr>
      <w:bookmarkStart w:id="38" w:name="_Toc241601937"/>
      <w:r w:rsidRPr="00F76D48">
        <w:t>Требования к транспортабельности</w:t>
      </w:r>
      <w:bookmarkEnd w:id="38"/>
    </w:p>
    <w:p w:rsidR="00A407F7" w:rsidRPr="00F76D48" w:rsidRDefault="00602599">
      <w:r w:rsidRPr="00F76D48">
        <w:t>Требования к транспортабельности не предъявляются.</w:t>
      </w:r>
    </w:p>
    <w:p w:rsidR="00A407F7" w:rsidRPr="00F76D48" w:rsidRDefault="00602599">
      <w:pPr>
        <w:pStyle w:val="3"/>
      </w:pPr>
      <w:bookmarkStart w:id="39" w:name="_Toc241601938"/>
      <w:r w:rsidRPr="00F76D48">
        <w:lastRenderedPageBreak/>
        <w:t>Требования к эксплуатации, техническому обслуживанию, ремонту и хранению компонентов системы</w:t>
      </w:r>
      <w:bookmarkEnd w:id="39"/>
    </w:p>
    <w:p w:rsidR="008971EB" w:rsidRPr="000B6939" w:rsidRDefault="008971EB" w:rsidP="008971EB">
      <w:r w:rsidRPr="000B6939">
        <w:t>Эксплуатация, техническое обслуживание, ремонт и хранение компонентов системы должны соответствовать следующим требованиям:</w:t>
      </w:r>
    </w:p>
    <w:p w:rsidR="008971EB" w:rsidRPr="000B6939" w:rsidRDefault="008971EB" w:rsidP="00DF3856">
      <w:pPr>
        <w:pStyle w:val="a4"/>
        <w:numPr>
          <w:ilvl w:val="0"/>
          <w:numId w:val="7"/>
        </w:numPr>
        <w:ind w:left="0" w:firstLine="851"/>
      </w:pPr>
      <w:r w:rsidRPr="000B6939">
        <w:t>серверная часть и база данных эксплуатируются в круглосуточном режиме, не требующем постоянного присутствия обслуживающего персонала;</w:t>
      </w:r>
    </w:p>
    <w:p w:rsidR="008971EB" w:rsidRPr="000B6939" w:rsidRDefault="008971EB" w:rsidP="00DF3856">
      <w:pPr>
        <w:pStyle w:val="a4"/>
        <w:numPr>
          <w:ilvl w:val="0"/>
          <w:numId w:val="7"/>
        </w:numPr>
        <w:ind w:left="0" w:firstLine="851"/>
      </w:pPr>
      <w:r w:rsidRPr="000B6939">
        <w:t>на плановое обслуживание системы отводится не более 2 часов, не чаще одного раза в календарный месяц; это время не засчитывается при расч</w:t>
      </w:r>
      <w:r>
        <w:t>е</w:t>
      </w:r>
      <w:r w:rsidRPr="000B6939">
        <w:t>те показателя доступности системы;</w:t>
      </w:r>
    </w:p>
    <w:p w:rsidR="008971EB" w:rsidRPr="000B6939" w:rsidRDefault="008971EB" w:rsidP="00DF3856">
      <w:pPr>
        <w:pStyle w:val="a4"/>
        <w:numPr>
          <w:ilvl w:val="0"/>
          <w:numId w:val="7"/>
        </w:numPr>
        <w:ind w:left="0" w:firstLine="851"/>
      </w:pPr>
      <w:r w:rsidRPr="000B6939">
        <w:t>требования к допустимым площадям, энергоснабжению, вентиляции и охлаждению серверного оборудования в месте эксплуатации не предъявляются, поскольку размещение серверной инфраструктур</w:t>
      </w:r>
      <w:r>
        <w:t>ы обеспечивает сторона, предоставляющая хостинг</w:t>
      </w:r>
      <w:r w:rsidRPr="000B6939">
        <w:t>.</w:t>
      </w:r>
    </w:p>
    <w:p w:rsidR="00A407F7" w:rsidRPr="00F76D48" w:rsidRDefault="00602599">
      <w:pPr>
        <w:pStyle w:val="3"/>
      </w:pPr>
      <w:bookmarkStart w:id="40" w:name="_Toc241601939"/>
      <w:r w:rsidRPr="00F76D48">
        <w:t>Требования к защите информации от несанкционированного доступа</w:t>
      </w:r>
      <w:bookmarkEnd w:id="40"/>
    </w:p>
    <w:p w:rsidR="00A407F7" w:rsidRDefault="00602599">
      <w:r>
        <w:t>К защите информации от несанкционированного доступа предъявляются следующие требования:</w:t>
      </w:r>
    </w:p>
    <w:p w:rsidR="00670C97" w:rsidRPr="00670C97" w:rsidRDefault="00670C97" w:rsidP="00DF3856">
      <w:pPr>
        <w:pStyle w:val="a4"/>
        <w:numPr>
          <w:ilvl w:val="0"/>
          <w:numId w:val="7"/>
        </w:numPr>
        <w:ind w:left="0" w:firstLine="851"/>
      </w:pPr>
      <w:r w:rsidRPr="00670C97">
        <w:t>система должна предоставлять пользователю доступ только к тем данным и функциям, которые соответствуют его роли и правам: клиент (владелец питомца) не должен иметь доступа к записям и медицинским картам других клиентов, а персонал — к функциям управления учетными записями коллег или финансовой аналитике клиники;</w:t>
      </w:r>
    </w:p>
    <w:p w:rsidR="00670C97" w:rsidRPr="00670C97" w:rsidRDefault="00670C97" w:rsidP="00DF3856">
      <w:pPr>
        <w:pStyle w:val="a4"/>
        <w:numPr>
          <w:ilvl w:val="0"/>
          <w:numId w:val="7"/>
        </w:numPr>
        <w:ind w:left="0" w:firstLine="851"/>
      </w:pPr>
      <w:r w:rsidRPr="00670C97">
        <w:t>сессия пользователя должна иметь ограниченный срок действия, а после выхода из системы или истечения срока действия учетных данных доступ к защищенным разделам должен прекращаться;</w:t>
      </w:r>
    </w:p>
    <w:p w:rsidR="00670C97" w:rsidRPr="00670C97" w:rsidRDefault="00670C97" w:rsidP="00DF3856">
      <w:pPr>
        <w:pStyle w:val="a4"/>
        <w:numPr>
          <w:ilvl w:val="0"/>
          <w:numId w:val="7"/>
        </w:numPr>
        <w:ind w:left="0" w:firstLine="851"/>
      </w:pPr>
      <w:r w:rsidRPr="00670C97">
        <w:t>состав данных, доступных сотруднику, должен строго ограничиваться сведениями, необходимыми для выполнения его непосредственных должностных обязанностей.</w:t>
      </w:r>
    </w:p>
    <w:p w:rsidR="00A407F7" w:rsidRDefault="00670C97">
      <w:r>
        <w:t>Доступ к функциям системы, содержащим персональные данные владельцев и медицинские карты питомцев, должен предоставляться только после успешной аутентификации. Маркер сессии должен передаваться только по защищенному соединению и не должен отображаться пользователю в открытом виде</w:t>
      </w:r>
      <w:r w:rsidR="00602599">
        <w:t>.</w:t>
      </w:r>
    </w:p>
    <w:p w:rsidR="00A407F7" w:rsidRPr="00F76D48" w:rsidRDefault="00602599">
      <w:pPr>
        <w:pStyle w:val="3"/>
      </w:pPr>
      <w:bookmarkStart w:id="41" w:name="_Toc241601940"/>
      <w:r w:rsidRPr="00F76D48">
        <w:t>Требования по сохранности информации при авариях</w:t>
      </w:r>
      <w:bookmarkEnd w:id="41"/>
    </w:p>
    <w:p w:rsidR="00670C97" w:rsidRPr="000B6939" w:rsidRDefault="00670C97" w:rsidP="00670C97">
      <w:bookmarkStart w:id="42" w:name="_Toc241601941"/>
      <w:r w:rsidRPr="000B6939">
        <w:t>Ниже перечислены события, при возникновении которых должна быть гарантирована сохранность информации в системе:</w:t>
      </w:r>
    </w:p>
    <w:p w:rsidR="00670C97" w:rsidRPr="000B6939" w:rsidRDefault="00670C97" w:rsidP="00DF3856">
      <w:pPr>
        <w:pStyle w:val="a4"/>
        <w:numPr>
          <w:ilvl w:val="0"/>
          <w:numId w:val="7"/>
        </w:numPr>
        <w:ind w:left="0" w:firstLine="851"/>
      </w:pPr>
      <w:r w:rsidRPr="000B6939">
        <w:lastRenderedPageBreak/>
        <w:t>аварийное отключение электропитания сервера, повл</w:t>
      </w:r>
      <w:r>
        <w:t>е</w:t>
      </w:r>
      <w:r w:rsidRPr="000B6939">
        <w:t>кшее его внезапную перезагрузку;</w:t>
      </w:r>
    </w:p>
    <w:p w:rsidR="00670C97" w:rsidRPr="000B6939" w:rsidRDefault="00670C97" w:rsidP="00DF3856">
      <w:pPr>
        <w:pStyle w:val="a4"/>
        <w:numPr>
          <w:ilvl w:val="0"/>
          <w:numId w:val="7"/>
        </w:numPr>
        <w:ind w:left="0" w:firstLine="851"/>
      </w:pPr>
      <w:r w:rsidRPr="000B6939">
        <w:t>непредвиденный перезапуск контейнера приложения либо контейнера базы данных;</w:t>
      </w:r>
    </w:p>
    <w:p w:rsidR="00670C97" w:rsidRPr="000B6939" w:rsidRDefault="00670C97" w:rsidP="00DF3856">
      <w:pPr>
        <w:pStyle w:val="a4"/>
        <w:numPr>
          <w:ilvl w:val="0"/>
          <w:numId w:val="7"/>
        </w:numPr>
        <w:ind w:left="0" w:firstLine="851"/>
      </w:pPr>
      <w:r w:rsidRPr="000B6939">
        <w:t>отказ дискового накопителя, на котором размещены данные базы данных, при наличии доступной резервной копии;</w:t>
      </w:r>
    </w:p>
    <w:p w:rsidR="00670C97" w:rsidRPr="000B6939" w:rsidRDefault="00670C97" w:rsidP="00DF3856">
      <w:pPr>
        <w:pStyle w:val="a4"/>
        <w:numPr>
          <w:ilvl w:val="0"/>
          <w:numId w:val="7"/>
        </w:numPr>
        <w:ind w:left="0" w:firstLine="851"/>
      </w:pPr>
      <w:r w:rsidRPr="000B6939">
        <w:t>временная потеря соединения пользователя с системой и аварийное завершение работы браузера или устройства.</w:t>
      </w:r>
    </w:p>
    <w:p w:rsidR="00670C97" w:rsidRPr="000B6939" w:rsidRDefault="00670C97" w:rsidP="00670C97">
      <w:r w:rsidRPr="000B6939">
        <w:t xml:space="preserve">При возникновении перечисленных событий должны быть сохранены заказы, сведения о клиентах и сотрудниках, </w:t>
      </w:r>
      <w:r w:rsidR="00EB2301">
        <w:t>медицинские карты</w:t>
      </w:r>
      <w:r w:rsidRPr="000B6939">
        <w:t xml:space="preserve">, статусы </w:t>
      </w:r>
      <w:r w:rsidR="00EB2301">
        <w:t>приемов и шаблоны направлений</w:t>
      </w:r>
      <w:r w:rsidRPr="000B6939">
        <w:t>. Восстановление данных при отказе дискового накопителя должно выполняться из резервной копии в порядке, установленном подразделом «Требования к контролю, хранению, обновлению и восстановлению данных».</w:t>
      </w:r>
    </w:p>
    <w:p w:rsidR="00A407F7" w:rsidRPr="00F76D48" w:rsidRDefault="00602599">
      <w:pPr>
        <w:pStyle w:val="3"/>
      </w:pPr>
      <w:r w:rsidRPr="00F76D48">
        <w:t>Требования к защите от влияния внешних воздействий</w:t>
      </w:r>
      <w:bookmarkEnd w:id="42"/>
    </w:p>
    <w:p w:rsidR="00A407F7" w:rsidRDefault="00602599">
      <w:r w:rsidRPr="00056A53">
        <w:t xml:space="preserve">Требования </w:t>
      </w:r>
      <w:r w:rsidR="00056A53" w:rsidRPr="00056A53">
        <w:t>к защите от влияния внешних воздействий</w:t>
      </w:r>
      <w:r w:rsidRPr="00056A53">
        <w:t xml:space="preserve"> не предъявляются.</w:t>
      </w:r>
    </w:p>
    <w:p w:rsidR="00A407F7" w:rsidRPr="00F76D48" w:rsidRDefault="00602599">
      <w:pPr>
        <w:pStyle w:val="3"/>
      </w:pPr>
      <w:bookmarkStart w:id="43" w:name="_Toc241601942"/>
      <w:r w:rsidRPr="00F76D48">
        <w:t>Требования к патентной чистоте и патентоспособности</w:t>
      </w:r>
      <w:bookmarkEnd w:id="43"/>
    </w:p>
    <w:p w:rsidR="001B4C43" w:rsidRPr="00F76D48" w:rsidRDefault="00602599" w:rsidP="00F76D48">
      <w:r>
        <w:t xml:space="preserve">При разработке программного обеспечения должны использоваться только такие объекты интеллектуальной собственности, права на которые приобретены (получены) и используются без нарушений прав на интеллектуальную собственность третьих лиц. Это требование должно обеспечивать соблюдение авторских, смежных, патентных и иных прав. </w:t>
      </w:r>
    </w:p>
    <w:p w:rsidR="00A407F7" w:rsidRPr="00F76D48" w:rsidRDefault="00602599">
      <w:pPr>
        <w:pStyle w:val="3"/>
      </w:pPr>
      <w:bookmarkStart w:id="44" w:name="_Toc241601943"/>
      <w:r w:rsidRPr="00F76D48">
        <w:t>Требования к стандартизации и унификации</w:t>
      </w:r>
      <w:bookmarkEnd w:id="44"/>
    </w:p>
    <w:p w:rsidR="00A407F7" w:rsidRDefault="00602599">
      <w:r>
        <w:t xml:space="preserve">Программная документация должна разрабатываться в соответствии с ГОСТ 34.602-2020, ГОСТ 7.32-2017, а также СТП </w:t>
      </w:r>
      <w:proofErr w:type="spellStart"/>
      <w:r>
        <w:t>ВятГУ</w:t>
      </w:r>
      <w:proofErr w:type="spellEnd"/>
      <w:r>
        <w:t xml:space="preserve"> 101-2004. </w:t>
      </w:r>
      <w:r w:rsidR="00670C97" w:rsidRPr="000B6939">
        <w:t xml:space="preserve">Обмен данными между клиентской и серверной частями должен выполняться в формате JSON, дата и время </w:t>
      </w:r>
      <w:r w:rsidR="00670C97">
        <w:sym w:font="Symbol" w:char="F02D"/>
      </w:r>
      <w:r w:rsidR="00670C97" w:rsidRPr="000B6939">
        <w:t xml:space="preserve"> в согласованном формате, а денежные значения </w:t>
      </w:r>
      <w:r w:rsidR="00670C97">
        <w:sym w:font="Symbol" w:char="F02D"/>
      </w:r>
      <w:r w:rsidR="00670C97" w:rsidRPr="000B6939">
        <w:t xml:space="preserve"> с фиксированной точностью в рублях.</w:t>
      </w:r>
    </w:p>
    <w:p w:rsidR="00A407F7" w:rsidRPr="00F76D48" w:rsidRDefault="00602599">
      <w:pPr>
        <w:pStyle w:val="3"/>
      </w:pPr>
      <w:bookmarkStart w:id="45" w:name="_Toc241601944"/>
      <w:r w:rsidRPr="00F76D48">
        <w:t>Ограничения, накладываемые на систему</w:t>
      </w:r>
      <w:bookmarkEnd w:id="45"/>
    </w:p>
    <w:p w:rsidR="00A407F7" w:rsidRDefault="00602599">
      <w:r>
        <w:t>На разрабатываемую систему накладываются следующие ограничения:</w:t>
      </w:r>
    </w:p>
    <w:p w:rsidR="00670C97" w:rsidRPr="00670C97" w:rsidRDefault="00670C97" w:rsidP="00DF3856">
      <w:pPr>
        <w:pStyle w:val="a4"/>
        <w:numPr>
          <w:ilvl w:val="0"/>
          <w:numId w:val="7"/>
        </w:numPr>
        <w:ind w:left="0" w:firstLine="851"/>
      </w:pPr>
      <w:r w:rsidRPr="00670C97">
        <w:t>система не должна заменять полноценную бухгалтерскую или финансовую систему предприятия;</w:t>
      </w:r>
    </w:p>
    <w:p w:rsidR="00670C97" w:rsidRPr="00670C97" w:rsidRDefault="00670C97" w:rsidP="00DF3856">
      <w:pPr>
        <w:pStyle w:val="a4"/>
        <w:numPr>
          <w:ilvl w:val="0"/>
          <w:numId w:val="7"/>
        </w:numPr>
        <w:ind w:left="0" w:firstLine="851"/>
      </w:pPr>
      <w:r w:rsidRPr="00670C97">
        <w:t>система не должна самостоятельно определять закупочные цены на медикаменты и расходные материалы без внесения или подтверждения сотрудником, ответственным за закупки;</w:t>
      </w:r>
    </w:p>
    <w:p w:rsidR="00670C97" w:rsidRPr="00670C97" w:rsidRDefault="00670C97" w:rsidP="00DF3856">
      <w:pPr>
        <w:pStyle w:val="a4"/>
        <w:numPr>
          <w:ilvl w:val="0"/>
          <w:numId w:val="7"/>
        </w:numPr>
        <w:ind w:left="0" w:firstLine="851"/>
      </w:pPr>
      <w:r w:rsidRPr="00670C97">
        <w:lastRenderedPageBreak/>
        <w:t>система не должна гарантировать абсолютное соблюдение времени приема или ожидания, поскольку оно зависит от экстренных случаев, тяжести состояния пациентов и текущей оперативной обстановки в клинике;</w:t>
      </w:r>
    </w:p>
    <w:p w:rsidR="00670C97" w:rsidRPr="00670C97" w:rsidRDefault="00670C97" w:rsidP="00DF3856">
      <w:pPr>
        <w:pStyle w:val="a4"/>
        <w:numPr>
          <w:ilvl w:val="0"/>
          <w:numId w:val="7"/>
        </w:numPr>
        <w:ind w:left="0" w:firstLine="851"/>
      </w:pPr>
      <w:r w:rsidRPr="00670C97">
        <w:t>система не должна выполнять функции лабораторного оборудования или физического контроля качества медицинских препаратов;</w:t>
      </w:r>
    </w:p>
    <w:p w:rsidR="00670C97" w:rsidRPr="00670C97" w:rsidRDefault="00670C97" w:rsidP="00DF3856">
      <w:pPr>
        <w:pStyle w:val="a4"/>
        <w:numPr>
          <w:ilvl w:val="0"/>
          <w:numId w:val="7"/>
        </w:numPr>
        <w:ind w:left="0" w:firstLine="851"/>
      </w:pPr>
      <w:r w:rsidRPr="00670C97">
        <w:t>обработка персональных данных клиентов (владельцев питомцев) и сотрудников должна выполняться в соответствии с требованиями законодательства о персональных данных и с учетом необходимых согласий;</w:t>
      </w:r>
    </w:p>
    <w:p w:rsidR="00670C97" w:rsidRPr="00670C97" w:rsidRDefault="00670C97" w:rsidP="00DF3856">
      <w:pPr>
        <w:pStyle w:val="a4"/>
        <w:numPr>
          <w:ilvl w:val="0"/>
          <w:numId w:val="7"/>
        </w:numPr>
        <w:ind w:left="0" w:firstLine="851"/>
      </w:pPr>
      <w:r w:rsidRPr="00670C97">
        <w:t>доступ сотрудников к коммерческим, финансовым и персональным сведениям должен предоставляться в строгом соответствии с их ролевой моделью;</w:t>
      </w:r>
    </w:p>
    <w:p w:rsidR="00670C97" w:rsidRPr="00670C97" w:rsidRDefault="00670C97" w:rsidP="00DF3856">
      <w:pPr>
        <w:pStyle w:val="a4"/>
        <w:numPr>
          <w:ilvl w:val="0"/>
          <w:numId w:val="7"/>
        </w:numPr>
        <w:ind w:left="0" w:firstLine="851"/>
      </w:pPr>
      <w:r w:rsidRPr="00670C97">
        <w:t>система не должна автоматически изменять прайс-лист услуг или схемы лечения без подтверждения ответственного сотрудника;</w:t>
      </w:r>
    </w:p>
    <w:p w:rsidR="00670C97" w:rsidRPr="00670C97" w:rsidRDefault="00670C97" w:rsidP="00DF3856">
      <w:pPr>
        <w:pStyle w:val="a4"/>
        <w:numPr>
          <w:ilvl w:val="0"/>
          <w:numId w:val="7"/>
        </w:numPr>
        <w:ind w:left="0" w:firstLine="851"/>
      </w:pPr>
      <w:r w:rsidRPr="00670C97">
        <w:t>система не должна предоставлять функции общего мессенджера;</w:t>
      </w:r>
    </w:p>
    <w:p w:rsidR="00A407F7" w:rsidRDefault="00670C97" w:rsidP="00DF3856">
      <w:pPr>
        <w:pStyle w:val="a4"/>
        <w:numPr>
          <w:ilvl w:val="0"/>
          <w:numId w:val="7"/>
        </w:numPr>
        <w:ind w:left="0" w:firstLine="851"/>
      </w:pPr>
      <w:r w:rsidRPr="00670C97">
        <w:t>эксплуатация системы должна выполняться с использованием доступного программного обеспечения и сервисов в пределах, предусмотренных лицензиями и тарифами.</w:t>
      </w:r>
    </w:p>
    <w:p w:rsidR="00A407F7" w:rsidRDefault="00602599">
      <w:pPr>
        <w:pStyle w:val="1"/>
      </w:pPr>
      <w:bookmarkStart w:id="46" w:name="_Toc241601945"/>
      <w:r>
        <w:lastRenderedPageBreak/>
        <w:t>Состав и содержание работ по созданию системы</w:t>
      </w:r>
      <w:bookmarkEnd w:id="46"/>
    </w:p>
    <w:p w:rsidR="00A407F7" w:rsidRDefault="00602599">
      <w:r>
        <w:t>Состав и содержание работ представлены в таблице 2.</w:t>
      </w:r>
    </w:p>
    <w:p w:rsidR="00A407F7" w:rsidRDefault="00602599">
      <w:pPr>
        <w:pStyle w:val="vgutTableName"/>
      </w:pPr>
      <w:r>
        <w:t>Таблица 2 – Состав и содержание работ</w:t>
      </w:r>
    </w:p>
    <w:tbl>
      <w:tblPr>
        <w:tblStyle w:val="ac"/>
        <w:tblW w:w="9638" w:type="dxa"/>
        <w:tblLayout w:type="fixed"/>
        <w:tblLook w:val="04A0" w:firstRow="1" w:lastRow="0" w:firstColumn="1" w:lastColumn="0" w:noHBand="0" w:noVBand="1"/>
      </w:tblPr>
      <w:tblGrid>
        <w:gridCol w:w="510"/>
        <w:gridCol w:w="2154"/>
        <w:gridCol w:w="1644"/>
        <w:gridCol w:w="2665"/>
        <w:gridCol w:w="2665"/>
      </w:tblGrid>
      <w:tr w:rsidR="00A407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10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Наименование работ</w:t>
            </w:r>
          </w:p>
        </w:tc>
        <w:tc>
          <w:tcPr>
            <w:tcW w:w="1644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Сроки выполнения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Задачи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1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Первичный анализ продукта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 w:rsidRPr="00056A53">
              <w:t>08.09.2026 – 10.09.2026</w:t>
            </w:r>
          </w:p>
        </w:tc>
        <w:tc>
          <w:tcPr>
            <w:tcW w:w="2665" w:type="dxa"/>
          </w:tcPr>
          <w:p w:rsidR="00A407F7" w:rsidRDefault="00602599" w:rsidP="006002DB">
            <w:pPr>
              <w:pStyle w:val="vgutTableText"/>
            </w:pPr>
            <w:r>
              <w:t>Определит</w:t>
            </w:r>
            <w:r w:rsidR="006002DB">
              <w:t>ь бизнес-проблему, цель системы</w:t>
            </w:r>
            <w:r>
              <w:t>, границы системы и основные риски.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Отчёт о первичном анализе продукта с перечнем первичных требований и критериев их проверки.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2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Разработка сценариев использования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 w:rsidRPr="00056A53">
              <w:t>11.09.2026 – 13.09.2026</w:t>
            </w:r>
          </w:p>
        </w:tc>
        <w:tc>
          <w:tcPr>
            <w:tcW w:w="2665" w:type="dxa"/>
          </w:tcPr>
          <w:p w:rsidR="00A407F7" w:rsidRDefault="00602599" w:rsidP="006002DB">
            <w:pPr>
              <w:pStyle w:val="vgutTableText"/>
            </w:pPr>
            <w:r>
              <w:t xml:space="preserve">Описать основные сценарии </w:t>
            </w:r>
            <w:r w:rsidR="006002DB">
              <w:t>для клиента, врача и администратора с основными и альтернативными потоками событий</w:t>
            </w:r>
            <w:r>
              <w:t>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Документ со сцен</w:t>
            </w:r>
            <w:r w:rsidR="00F346AE">
              <w:t>ариями использования UC-1 – UC-7</w:t>
            </w:r>
            <w:r>
              <w:t>.</w:t>
            </w:r>
          </w:p>
        </w:tc>
      </w:tr>
      <w:tr w:rsidR="006002DB">
        <w:tc>
          <w:tcPr>
            <w:tcW w:w="510" w:type="dxa"/>
          </w:tcPr>
          <w:p w:rsidR="006002DB" w:rsidRDefault="006002DB" w:rsidP="006002DB">
            <w:pPr>
              <w:pStyle w:val="vgutTableText"/>
            </w:pPr>
            <w:r>
              <w:t>3</w:t>
            </w:r>
          </w:p>
        </w:tc>
        <w:tc>
          <w:tcPr>
            <w:tcW w:w="2154" w:type="dxa"/>
          </w:tcPr>
          <w:p w:rsidR="006002DB" w:rsidRDefault="006002DB" w:rsidP="006002DB">
            <w:pPr>
              <w:pStyle w:val="vgutTableText"/>
            </w:pPr>
            <w:r>
              <w:t>Классификация и формализация требований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14.09.2026 – 18.09.2026</w:t>
            </w:r>
          </w:p>
        </w:tc>
        <w:tc>
          <w:tcPr>
            <w:tcW w:w="2665" w:type="dxa"/>
          </w:tcPr>
          <w:p w:rsidR="006002DB" w:rsidRDefault="006002DB" w:rsidP="006002DB">
            <w:pPr>
              <w:spacing w:before="0" w:after="60" w:line="276" w:lineRule="auto"/>
              <w:ind w:firstLine="0"/>
              <w:jc w:val="left"/>
            </w:pPr>
            <w:r>
              <w:t>Сформировать структурированный перечень функциональных, нефункциональных и ограничивающих требований с указанием приоритета и критерия проверки.</w:t>
            </w:r>
          </w:p>
        </w:tc>
        <w:tc>
          <w:tcPr>
            <w:tcW w:w="2665" w:type="dxa"/>
          </w:tcPr>
          <w:p w:rsidR="006002DB" w:rsidRDefault="00B12A64" w:rsidP="006002DB">
            <w:pPr>
              <w:pStyle w:val="vgutTableText"/>
            </w:pPr>
            <w:r w:rsidRPr="00B12A64">
              <w:t>П</w:t>
            </w:r>
            <w:r w:rsidR="00FE2823">
              <w:t>еречень требований FR-01 – FR-18</w:t>
            </w:r>
            <w:r w:rsidRPr="00B12A64">
              <w:t>, NFR-01 – NFR-10, CON-01 – CON-07</w:t>
            </w:r>
            <w:r w:rsidR="006002DB" w:rsidRPr="00B12A64">
              <w:t>.</w:t>
            </w:r>
          </w:p>
        </w:tc>
      </w:tr>
      <w:tr w:rsidR="006002DB">
        <w:tc>
          <w:tcPr>
            <w:tcW w:w="510" w:type="dxa"/>
          </w:tcPr>
          <w:p w:rsidR="006002DB" w:rsidRDefault="006002DB" w:rsidP="006002DB">
            <w:pPr>
              <w:pStyle w:val="vgutTableText"/>
            </w:pPr>
            <w:r>
              <w:t>4</w:t>
            </w:r>
          </w:p>
        </w:tc>
        <w:tc>
          <w:tcPr>
            <w:tcW w:w="2154" w:type="dxa"/>
          </w:tcPr>
          <w:p w:rsidR="006002DB" w:rsidRDefault="006002DB" w:rsidP="006002DB">
            <w:pPr>
              <w:pStyle w:val="vgutTableText"/>
            </w:pPr>
            <w:r>
              <w:t>Разработка технического задания</w:t>
            </w:r>
          </w:p>
        </w:tc>
        <w:tc>
          <w:tcPr>
            <w:tcW w:w="1644" w:type="dxa"/>
          </w:tcPr>
          <w:p w:rsidR="006002DB" w:rsidRDefault="006002DB" w:rsidP="006002DB">
            <w:pPr>
              <w:pStyle w:val="vgutTableText"/>
            </w:pPr>
            <w:r>
              <w:t>19.09.2026 – 01.10.2026</w:t>
            </w:r>
          </w:p>
        </w:tc>
        <w:tc>
          <w:tcPr>
            <w:tcW w:w="2665" w:type="dxa"/>
          </w:tcPr>
          <w:p w:rsidR="006002DB" w:rsidRDefault="006002DB" w:rsidP="006002DB">
            <w:pPr>
              <w:pStyle w:val="vgutTableText"/>
            </w:pPr>
            <w:r>
              <w:t>Разработать ТЗ в соответствии с ГОСТ 34.602-2020.</w:t>
            </w:r>
          </w:p>
        </w:tc>
        <w:tc>
          <w:tcPr>
            <w:tcW w:w="2665" w:type="dxa"/>
          </w:tcPr>
          <w:p w:rsidR="006002DB" w:rsidRDefault="006002DB" w:rsidP="006002DB">
            <w:pPr>
              <w:pStyle w:val="vgutTableText"/>
            </w:pPr>
            <w:r>
              <w:t>ТЗ, включающее требования к разработке проекта, его цель, задачи, сведения об исполнителях и заказчиках, сроки выполнения и назначение.</w:t>
            </w:r>
          </w:p>
        </w:tc>
      </w:tr>
      <w:tr w:rsidR="006002DB">
        <w:tc>
          <w:tcPr>
            <w:tcW w:w="510" w:type="dxa"/>
          </w:tcPr>
          <w:p w:rsidR="006002DB" w:rsidRDefault="006002DB" w:rsidP="006002DB">
            <w:pPr>
              <w:pStyle w:val="vgutTableText"/>
            </w:pPr>
            <w:r>
              <w:t>5</w:t>
            </w:r>
          </w:p>
        </w:tc>
        <w:tc>
          <w:tcPr>
            <w:tcW w:w="2154" w:type="dxa"/>
          </w:tcPr>
          <w:p w:rsidR="006002DB" w:rsidRDefault="006002DB" w:rsidP="006002DB">
            <w:pPr>
              <w:pStyle w:val="vgutTableText"/>
            </w:pPr>
            <w:r>
              <w:t>Анализ существующих аналогов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26.09.2026 – 02.10.2026</w:t>
            </w:r>
          </w:p>
        </w:tc>
        <w:tc>
          <w:tcPr>
            <w:tcW w:w="2665" w:type="dxa"/>
          </w:tcPr>
          <w:p w:rsidR="006002DB" w:rsidRDefault="006002DB" w:rsidP="006002DB">
            <w:pPr>
              <w:pStyle w:val="vgutTableText"/>
            </w:pPr>
            <w:r>
              <w:t>Проанализировать различные существующие системы ветеринарных клиник, выделить преимущества и недостатки каждого аналога.</w:t>
            </w:r>
          </w:p>
        </w:tc>
        <w:tc>
          <w:tcPr>
            <w:tcW w:w="2665" w:type="dxa"/>
          </w:tcPr>
          <w:p w:rsidR="006002DB" w:rsidRDefault="006002DB" w:rsidP="006002DB">
            <w:pPr>
              <w:pStyle w:val="vgutTableText"/>
            </w:pPr>
            <w:r>
              <w:t>Отчёт с анализом аналогов и выводом о том, каким должен быть продукт в результате проектной деятельности.</w:t>
            </w:r>
          </w:p>
        </w:tc>
      </w:tr>
      <w:tr w:rsidR="006002DB">
        <w:tc>
          <w:tcPr>
            <w:tcW w:w="510" w:type="dxa"/>
          </w:tcPr>
          <w:p w:rsidR="006002DB" w:rsidRDefault="006002DB" w:rsidP="006002DB">
            <w:pPr>
              <w:pStyle w:val="vgutTableText"/>
            </w:pPr>
            <w:r>
              <w:lastRenderedPageBreak/>
              <w:t>6</w:t>
            </w:r>
          </w:p>
        </w:tc>
        <w:tc>
          <w:tcPr>
            <w:tcW w:w="2154" w:type="dxa"/>
          </w:tcPr>
          <w:p w:rsidR="006002DB" w:rsidRDefault="006002DB" w:rsidP="006002DB">
            <w:pPr>
              <w:pStyle w:val="vgutTableText"/>
            </w:pPr>
            <w:r>
              <w:t>Проектирование архитектуры системы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03.10.2026 – 16.10.2026</w:t>
            </w:r>
          </w:p>
        </w:tc>
        <w:tc>
          <w:tcPr>
            <w:tcW w:w="2665" w:type="dxa"/>
          </w:tcPr>
          <w:p w:rsidR="006002DB" w:rsidRDefault="00DA645B" w:rsidP="00DA645B">
            <w:pPr>
              <w:pStyle w:val="vgutTableText"/>
            </w:pPr>
            <w:r>
              <w:t>Спроектировать архитектуру веб-системы, включая клиентскую часть, серверную часть, базу данных и модули запис</w:t>
            </w:r>
            <w:r w:rsidR="00F346AE">
              <w:t>и, приемов и отчетности</w:t>
            </w:r>
            <w:bookmarkStart w:id="47" w:name="_GoBack"/>
            <w:bookmarkEnd w:id="47"/>
            <w:r>
              <w:t>.</w:t>
            </w:r>
          </w:p>
        </w:tc>
        <w:tc>
          <w:tcPr>
            <w:tcW w:w="2665" w:type="dxa"/>
          </w:tcPr>
          <w:p w:rsidR="006002DB" w:rsidRDefault="006002DB" w:rsidP="006002DB">
            <w:pPr>
              <w:pStyle w:val="vgutTableText"/>
            </w:pPr>
            <w:r>
              <w:t>Схема архитектуры и описание взаимодействия компонентов системы между собой.</w:t>
            </w:r>
          </w:p>
        </w:tc>
      </w:tr>
      <w:tr w:rsidR="006002DB">
        <w:tc>
          <w:tcPr>
            <w:tcW w:w="510" w:type="dxa"/>
          </w:tcPr>
          <w:p w:rsidR="006002DB" w:rsidRDefault="006002DB" w:rsidP="006002DB">
            <w:pPr>
              <w:pStyle w:val="vgutTableText"/>
            </w:pPr>
            <w:r>
              <w:t>7</w:t>
            </w:r>
          </w:p>
        </w:tc>
        <w:tc>
          <w:tcPr>
            <w:tcW w:w="2154" w:type="dxa"/>
          </w:tcPr>
          <w:p w:rsidR="006002DB" w:rsidRDefault="006002DB" w:rsidP="006002DB">
            <w:pPr>
              <w:pStyle w:val="vgutTableText"/>
            </w:pPr>
            <w:r>
              <w:t>Создание макетов пользовательского интерфейса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17.10.2026 – 30.10.2026</w:t>
            </w:r>
          </w:p>
        </w:tc>
        <w:tc>
          <w:tcPr>
            <w:tcW w:w="2665" w:type="dxa"/>
          </w:tcPr>
          <w:p w:rsidR="006002DB" w:rsidRDefault="006002DB" w:rsidP="006002DB">
            <w:pPr>
              <w:pStyle w:val="vgutTableText"/>
            </w:pPr>
            <w:r>
              <w:t>Создать макеты пользовательского интерфейса в соответствии с требованиями ТЗ.</w:t>
            </w:r>
          </w:p>
        </w:tc>
        <w:tc>
          <w:tcPr>
            <w:tcW w:w="2665" w:type="dxa"/>
          </w:tcPr>
          <w:p w:rsidR="006002DB" w:rsidRDefault="006002DB" w:rsidP="00EB2301">
            <w:pPr>
              <w:pStyle w:val="vgutTableText"/>
            </w:pPr>
            <w:r>
              <w:t>Макеты интерфейса в</w:t>
            </w:r>
            <w:r w:rsidR="00EB2301">
              <w:t>сех страниц системы</w:t>
            </w:r>
            <w:r>
              <w:t>.</w:t>
            </w:r>
          </w:p>
        </w:tc>
      </w:tr>
      <w:tr w:rsidR="006002DB">
        <w:tc>
          <w:tcPr>
            <w:tcW w:w="510" w:type="dxa"/>
          </w:tcPr>
          <w:p w:rsidR="006002DB" w:rsidRDefault="006002DB" w:rsidP="006002DB">
            <w:pPr>
              <w:pStyle w:val="vgutTableText"/>
            </w:pPr>
            <w:r>
              <w:t>8</w:t>
            </w:r>
          </w:p>
        </w:tc>
        <w:tc>
          <w:tcPr>
            <w:tcW w:w="2154" w:type="dxa"/>
          </w:tcPr>
          <w:p w:rsidR="006002DB" w:rsidRDefault="006002DB" w:rsidP="006002DB">
            <w:pPr>
              <w:pStyle w:val="vgutTableText"/>
            </w:pPr>
            <w:r>
              <w:t>Проектирование базы данных и базовая функциональность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31.10.2026 – 13.11.2026</w:t>
            </w:r>
          </w:p>
        </w:tc>
        <w:tc>
          <w:tcPr>
            <w:tcW w:w="2665" w:type="dxa"/>
          </w:tcPr>
          <w:p w:rsidR="006002DB" w:rsidRDefault="006002DB" w:rsidP="007A6923">
            <w:pPr>
              <w:pStyle w:val="vgutTableText"/>
            </w:pPr>
            <w:r>
              <w:t xml:space="preserve">Разработать структуру базы данных. Реализовать регистрацию и </w:t>
            </w:r>
            <w:r w:rsidR="007A6923">
              <w:t>авторизацию пользователей, роли и разделы системы</w:t>
            </w:r>
          </w:p>
        </w:tc>
        <w:tc>
          <w:tcPr>
            <w:tcW w:w="2665" w:type="dxa"/>
          </w:tcPr>
          <w:p w:rsidR="006002DB" w:rsidRDefault="006002DB" w:rsidP="00EB2301">
            <w:pPr>
              <w:pStyle w:val="vgutTableText"/>
            </w:pPr>
            <w:r>
              <w:t xml:space="preserve">Готовая база данных, рабочая подсистема </w:t>
            </w:r>
            <w:r w:rsidR="00EB2301">
              <w:t>авторизации и разделения ролей.</w:t>
            </w:r>
          </w:p>
        </w:tc>
      </w:tr>
      <w:tr w:rsidR="006002DB">
        <w:tc>
          <w:tcPr>
            <w:tcW w:w="510" w:type="dxa"/>
          </w:tcPr>
          <w:p w:rsidR="006002DB" w:rsidRDefault="006002DB" w:rsidP="006002DB">
            <w:pPr>
              <w:pStyle w:val="vgutTableText"/>
            </w:pPr>
            <w:r>
              <w:t>9</w:t>
            </w:r>
          </w:p>
        </w:tc>
        <w:tc>
          <w:tcPr>
            <w:tcW w:w="2154" w:type="dxa"/>
          </w:tcPr>
          <w:p w:rsidR="006002DB" w:rsidRDefault="006002DB" w:rsidP="007A6923">
            <w:pPr>
              <w:pStyle w:val="vgutTableText"/>
            </w:pPr>
            <w:r>
              <w:t xml:space="preserve">Модуль </w:t>
            </w:r>
            <w:r w:rsidR="007A6923">
              <w:t>записи, выбора врачей и услуг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14.11.2026 – 27.11.2026</w:t>
            </w:r>
          </w:p>
        </w:tc>
        <w:tc>
          <w:tcPr>
            <w:tcW w:w="2665" w:type="dxa"/>
          </w:tcPr>
          <w:p w:rsidR="006002DB" w:rsidRDefault="006002DB" w:rsidP="007A6923">
            <w:pPr>
              <w:pStyle w:val="vgutTableText"/>
            </w:pPr>
            <w:r>
              <w:t xml:space="preserve">Реализовать </w:t>
            </w:r>
            <w:r w:rsidR="007A6923">
              <w:t>медицинские карты</w:t>
            </w:r>
            <w:r>
              <w:t xml:space="preserve">, </w:t>
            </w:r>
            <w:r w:rsidR="007A6923">
              <w:t>расписание и записи к врачам, просмотр сведений о врачах</w:t>
            </w:r>
            <w:r>
              <w:t>.</w:t>
            </w:r>
          </w:p>
        </w:tc>
        <w:tc>
          <w:tcPr>
            <w:tcW w:w="2665" w:type="dxa"/>
          </w:tcPr>
          <w:p w:rsidR="006002DB" w:rsidRDefault="00EB2301" w:rsidP="00EB2301">
            <w:pPr>
              <w:pStyle w:val="vgutTableText"/>
            </w:pPr>
            <w:r>
              <w:t>Рабочие модули записи, выбора врачей и услуг</w:t>
            </w:r>
            <w:r w:rsidR="006002DB">
              <w:t>.</w:t>
            </w:r>
          </w:p>
        </w:tc>
      </w:tr>
      <w:tr w:rsidR="006002DB">
        <w:tc>
          <w:tcPr>
            <w:tcW w:w="510" w:type="dxa"/>
          </w:tcPr>
          <w:p w:rsidR="006002DB" w:rsidRDefault="006002DB" w:rsidP="006002DB">
            <w:pPr>
              <w:pStyle w:val="vgutTableText"/>
            </w:pPr>
            <w:r>
              <w:t>10</w:t>
            </w:r>
          </w:p>
        </w:tc>
        <w:tc>
          <w:tcPr>
            <w:tcW w:w="2154" w:type="dxa"/>
          </w:tcPr>
          <w:p w:rsidR="006002DB" w:rsidRDefault="006002DB" w:rsidP="007A6923">
            <w:pPr>
              <w:pStyle w:val="vgutTableText"/>
            </w:pPr>
            <w:r>
              <w:t xml:space="preserve">Модуль </w:t>
            </w:r>
            <w:r w:rsidR="007A6923">
              <w:t>приема и выдачи направлений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28.11.2026 – 08.12.2026</w:t>
            </w:r>
          </w:p>
        </w:tc>
        <w:tc>
          <w:tcPr>
            <w:tcW w:w="2665" w:type="dxa"/>
          </w:tcPr>
          <w:p w:rsidR="006002DB" w:rsidRDefault="006002DB" w:rsidP="007A6923">
            <w:pPr>
              <w:pStyle w:val="vgutTableText"/>
            </w:pPr>
            <w:r>
              <w:t xml:space="preserve">Реализовать </w:t>
            </w:r>
            <w:r w:rsidR="007A6923">
              <w:t>приемы у врачей, выдачи направлений и заполнение медицинских карт</w:t>
            </w:r>
            <w:r>
              <w:t>.</w:t>
            </w:r>
          </w:p>
        </w:tc>
        <w:tc>
          <w:tcPr>
            <w:tcW w:w="2665" w:type="dxa"/>
          </w:tcPr>
          <w:p w:rsidR="006002DB" w:rsidRDefault="00EB2301" w:rsidP="00EB2301">
            <w:pPr>
              <w:pStyle w:val="vgutTableText"/>
            </w:pPr>
            <w:r>
              <w:t>Рабочая подсистема выдачи направлений и проведения приема.</w:t>
            </w:r>
            <w:r w:rsidR="006002DB">
              <w:t>.</w:t>
            </w:r>
          </w:p>
        </w:tc>
      </w:tr>
      <w:tr w:rsidR="006002DB">
        <w:tc>
          <w:tcPr>
            <w:tcW w:w="510" w:type="dxa"/>
          </w:tcPr>
          <w:p w:rsidR="006002DB" w:rsidRDefault="006002DB" w:rsidP="006002DB">
            <w:pPr>
              <w:pStyle w:val="vgutTableText"/>
            </w:pPr>
            <w:r>
              <w:t>11</w:t>
            </w:r>
          </w:p>
        </w:tc>
        <w:tc>
          <w:tcPr>
            <w:tcW w:w="2154" w:type="dxa"/>
          </w:tcPr>
          <w:p w:rsidR="006002DB" w:rsidRDefault="007A6923" w:rsidP="006002DB">
            <w:pPr>
              <w:pStyle w:val="vgutTableText"/>
            </w:pPr>
            <w:r>
              <w:t>Модуль составления расписания, контроля сотрудников и отчетов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09.12.2026 – 15.12.2026</w:t>
            </w:r>
          </w:p>
        </w:tc>
        <w:tc>
          <w:tcPr>
            <w:tcW w:w="2665" w:type="dxa"/>
          </w:tcPr>
          <w:p w:rsidR="006002DB" w:rsidRDefault="007A6923" w:rsidP="007A6923">
            <w:pPr>
              <w:pStyle w:val="vgutTableText"/>
            </w:pPr>
            <w:r>
              <w:t>Реализовать составление расписания, управление и контроль сотрудников, составление отчетов</w:t>
            </w:r>
            <w:r w:rsidR="006002DB">
              <w:t>.</w:t>
            </w:r>
          </w:p>
        </w:tc>
        <w:tc>
          <w:tcPr>
            <w:tcW w:w="2665" w:type="dxa"/>
          </w:tcPr>
          <w:p w:rsidR="006002DB" w:rsidRDefault="006002DB" w:rsidP="006002DB">
            <w:pPr>
              <w:pStyle w:val="vgutTableText"/>
            </w:pPr>
            <w:r>
              <w:t>Готовое решение в полном объёме функций.</w:t>
            </w:r>
          </w:p>
        </w:tc>
      </w:tr>
      <w:tr w:rsidR="006002DB">
        <w:tc>
          <w:tcPr>
            <w:tcW w:w="510" w:type="dxa"/>
          </w:tcPr>
          <w:p w:rsidR="006002DB" w:rsidRDefault="006002DB" w:rsidP="006002DB">
            <w:pPr>
              <w:pStyle w:val="vgutTableText"/>
            </w:pPr>
            <w:r>
              <w:t>12</w:t>
            </w:r>
          </w:p>
        </w:tc>
        <w:tc>
          <w:tcPr>
            <w:tcW w:w="2154" w:type="dxa"/>
          </w:tcPr>
          <w:p w:rsidR="006002DB" w:rsidRDefault="006002DB" w:rsidP="006002DB">
            <w:pPr>
              <w:pStyle w:val="vgutTableText"/>
            </w:pPr>
            <w:r>
              <w:t>Подготовка пакета документов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16.12.2026 – 20.12.2026</w:t>
            </w:r>
          </w:p>
        </w:tc>
        <w:tc>
          <w:tcPr>
            <w:tcW w:w="2665" w:type="dxa"/>
          </w:tcPr>
          <w:p w:rsidR="006002DB" w:rsidRDefault="007A6923" w:rsidP="006002DB">
            <w:pPr>
              <w:pStyle w:val="vgutTableText"/>
            </w:pPr>
            <w:r>
              <w:t>Написать и подготовить полный комплект отчетной документации</w:t>
            </w:r>
            <w:r w:rsidR="006002DB">
              <w:t>.</w:t>
            </w:r>
          </w:p>
        </w:tc>
        <w:tc>
          <w:tcPr>
            <w:tcW w:w="2665" w:type="dxa"/>
          </w:tcPr>
          <w:p w:rsidR="006002DB" w:rsidRDefault="006002DB" w:rsidP="007A6923">
            <w:pPr>
              <w:pStyle w:val="vgutTableText"/>
            </w:pPr>
            <w:r>
              <w:t xml:space="preserve">Полный комплект </w:t>
            </w:r>
            <w:r w:rsidR="007A6923">
              <w:t>документации</w:t>
            </w:r>
            <w:r>
              <w:t>.</w:t>
            </w:r>
          </w:p>
        </w:tc>
      </w:tr>
      <w:tr w:rsidR="006002DB">
        <w:tc>
          <w:tcPr>
            <w:tcW w:w="510" w:type="dxa"/>
          </w:tcPr>
          <w:p w:rsidR="006002DB" w:rsidRDefault="006002DB" w:rsidP="006002DB">
            <w:pPr>
              <w:pStyle w:val="vgutTableText"/>
            </w:pPr>
            <w:r>
              <w:t>13</w:t>
            </w:r>
          </w:p>
        </w:tc>
        <w:tc>
          <w:tcPr>
            <w:tcW w:w="2154" w:type="dxa"/>
          </w:tcPr>
          <w:p w:rsidR="006002DB" w:rsidRDefault="006002DB" w:rsidP="006002DB">
            <w:pPr>
              <w:pStyle w:val="vgutTableText"/>
            </w:pPr>
            <w:r>
              <w:t>Тестирование и отладка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21.12.2026 – 25.12.2026</w:t>
            </w:r>
          </w:p>
        </w:tc>
        <w:tc>
          <w:tcPr>
            <w:tcW w:w="2665" w:type="dxa"/>
          </w:tcPr>
          <w:p w:rsidR="006002DB" w:rsidRDefault="006002DB" w:rsidP="006002DB">
            <w:pPr>
              <w:pStyle w:val="vgutTableText"/>
            </w:pPr>
            <w:r>
              <w:t xml:space="preserve">Провести испытания системы и пользовательское </w:t>
            </w:r>
            <w:r>
              <w:lastRenderedPageBreak/>
              <w:t>тестирование. Устранить выявленные ошибки.</w:t>
            </w:r>
          </w:p>
        </w:tc>
        <w:tc>
          <w:tcPr>
            <w:tcW w:w="2665" w:type="dxa"/>
          </w:tcPr>
          <w:p w:rsidR="006002DB" w:rsidRDefault="006002DB" w:rsidP="006002DB">
            <w:pPr>
              <w:pStyle w:val="vgutTableText"/>
            </w:pPr>
            <w:r>
              <w:lastRenderedPageBreak/>
              <w:t xml:space="preserve">Стабильная версия системы, прошедшая </w:t>
            </w:r>
            <w:r>
              <w:lastRenderedPageBreak/>
              <w:t>приёмочные испытания.</w:t>
            </w:r>
          </w:p>
        </w:tc>
      </w:tr>
      <w:tr w:rsidR="006002DB">
        <w:tc>
          <w:tcPr>
            <w:tcW w:w="510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lastRenderedPageBreak/>
              <w:t>14</w:t>
            </w:r>
          </w:p>
        </w:tc>
        <w:tc>
          <w:tcPr>
            <w:tcW w:w="215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Подготовка комплекта документов к защите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26.12.2026 – 31.12.2026</w:t>
            </w:r>
          </w:p>
        </w:tc>
        <w:tc>
          <w:tcPr>
            <w:tcW w:w="2665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Оформить и согласовать с заказчиком комплект документов, подлежащих защите.</w:t>
            </w:r>
          </w:p>
        </w:tc>
        <w:tc>
          <w:tcPr>
            <w:tcW w:w="2665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Комплект документов, готовый к защите.</w:t>
            </w:r>
          </w:p>
        </w:tc>
      </w:tr>
      <w:tr w:rsidR="006002DB">
        <w:tc>
          <w:tcPr>
            <w:tcW w:w="510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15</w:t>
            </w:r>
          </w:p>
        </w:tc>
        <w:tc>
          <w:tcPr>
            <w:tcW w:w="215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Доработка системы по результатам испытаний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12.01.2027 – 03.04.2027</w:t>
            </w:r>
          </w:p>
        </w:tc>
        <w:tc>
          <w:tcPr>
            <w:tcW w:w="2665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Устранить несоответствия, выявленные при испытаниях, и реализовать требования, не подтверждённые при приёмке.</w:t>
            </w:r>
          </w:p>
        </w:tc>
        <w:tc>
          <w:tcPr>
            <w:tcW w:w="2665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Система, соответствующая требованиям настоящего технического задания.</w:t>
            </w:r>
          </w:p>
        </w:tc>
      </w:tr>
      <w:tr w:rsidR="006002DB">
        <w:tc>
          <w:tcPr>
            <w:tcW w:w="510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16</w:t>
            </w:r>
          </w:p>
        </w:tc>
        <w:tc>
          <w:tcPr>
            <w:tcW w:w="215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Приёмочные испытания и подготовка готового решения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06.04.2027 – 15.05.2027</w:t>
            </w:r>
          </w:p>
        </w:tc>
        <w:tc>
          <w:tcPr>
            <w:tcW w:w="2665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Провести приёмочные испытания по критериям таблицы 3 и оформить протокол испытаний.</w:t>
            </w:r>
          </w:p>
        </w:tc>
        <w:tc>
          <w:tcPr>
            <w:tcW w:w="2665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Готовое решение и протокол приёмочных испытаний.</w:t>
            </w:r>
          </w:p>
        </w:tc>
      </w:tr>
      <w:tr w:rsidR="006002DB">
        <w:tc>
          <w:tcPr>
            <w:tcW w:w="510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17</w:t>
            </w:r>
          </w:p>
        </w:tc>
        <w:tc>
          <w:tcPr>
            <w:tcW w:w="215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Передача результатов заказчику и завершение разработки</w:t>
            </w:r>
          </w:p>
        </w:tc>
        <w:tc>
          <w:tcPr>
            <w:tcW w:w="1644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16.05.2027 – 17.05.2027</w:t>
            </w:r>
          </w:p>
        </w:tc>
        <w:tc>
          <w:tcPr>
            <w:tcW w:w="2665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Передать заказчику готовое решение и комплект технической документации.</w:t>
            </w:r>
          </w:p>
        </w:tc>
        <w:tc>
          <w:tcPr>
            <w:tcW w:w="2665" w:type="dxa"/>
          </w:tcPr>
          <w:p w:rsidR="006002DB" w:rsidRPr="00056A53" w:rsidRDefault="006002DB" w:rsidP="006002DB">
            <w:pPr>
              <w:pStyle w:val="vgutTableText"/>
            </w:pPr>
            <w:r w:rsidRPr="00056A53">
              <w:t>Подписанный акт приёмки системы, завершение разработки.</w:t>
            </w:r>
          </w:p>
        </w:tc>
      </w:tr>
    </w:tbl>
    <w:p w:rsidR="00A407F7" w:rsidRPr="004E5DE3" w:rsidRDefault="00602599">
      <w:pPr>
        <w:pStyle w:val="1"/>
      </w:pPr>
      <w:bookmarkStart w:id="48" w:name="_Toc241601946"/>
      <w:r w:rsidRPr="004E5DE3">
        <w:lastRenderedPageBreak/>
        <w:t>Порядок разработки системы</w:t>
      </w:r>
      <w:bookmarkEnd w:id="48"/>
    </w:p>
    <w:p w:rsidR="00A407F7" w:rsidRDefault="00602599" w:rsidP="00D824CC">
      <w:r w:rsidRPr="00D824CC">
        <w:t xml:space="preserve">Разработку системы выполняет единственный исполнитель – студент Колледжа </w:t>
      </w:r>
      <w:proofErr w:type="spellStart"/>
      <w:r w:rsidRPr="00D824CC">
        <w:t>ВятГУ</w:t>
      </w:r>
      <w:proofErr w:type="spellEnd"/>
      <w:r w:rsidRPr="00D824CC">
        <w:t>, указанный в подразделе «Сведения об участниках разработки». Работы выполняются последовательно по этапам, приведённым в таблице 2</w:t>
      </w:r>
      <w:r w:rsidR="00D824CC" w:rsidRPr="00D824CC">
        <w:t>.</w:t>
      </w:r>
    </w:p>
    <w:p w:rsidR="00A407F7" w:rsidRDefault="00602599">
      <w:pPr>
        <w:pStyle w:val="1"/>
      </w:pPr>
      <w:bookmarkStart w:id="49" w:name="_Toc241601947"/>
      <w:r>
        <w:lastRenderedPageBreak/>
        <w:t>Порядок контроля и приёмки системы</w:t>
      </w:r>
      <w:bookmarkEnd w:id="49"/>
    </w:p>
    <w:p w:rsidR="00A407F7" w:rsidRDefault="00602599">
      <w:r>
        <w:t>Контроль и приёмка системы выполняются заказчиком в составе приёмочных испытаний. Испытания проводятся исполнителем в присутствии заказчика на рабочем экземпляре системы, развёрнутом в соответствии с требованиями к техническому обеспечению.</w:t>
      </w:r>
    </w:p>
    <w:p w:rsidR="00A407F7" w:rsidRDefault="00602599">
      <w:r>
        <w:t>Применяются следующие виды испытаний:</w:t>
      </w:r>
    </w:p>
    <w:p w:rsidR="00A407F7" w:rsidRDefault="00602599" w:rsidP="00E81276">
      <w:pPr>
        <w:pStyle w:val="a4"/>
        <w:numPr>
          <w:ilvl w:val="0"/>
          <w:numId w:val="1"/>
        </w:numPr>
        <w:ind w:left="0" w:firstLine="851"/>
      </w:pPr>
      <w:r>
        <w:t>демонстрация – выполнение сценария работы с системой и визуальная проверка наличия требуемого результата;</w:t>
      </w:r>
    </w:p>
    <w:p w:rsidR="00A407F7" w:rsidRDefault="00602599" w:rsidP="00E81276">
      <w:pPr>
        <w:pStyle w:val="a4"/>
        <w:numPr>
          <w:ilvl w:val="0"/>
          <w:numId w:val="1"/>
        </w:numPr>
        <w:ind w:left="0" w:firstLine="851"/>
      </w:pPr>
      <w:r>
        <w:t>испытание – выполнение серии измерений с фиксацией числовых значений и сопоставлением их с установленными порогами;</w:t>
      </w:r>
    </w:p>
    <w:p w:rsidR="00A407F7" w:rsidRDefault="00602599" w:rsidP="00E81276">
      <w:pPr>
        <w:pStyle w:val="a4"/>
        <w:numPr>
          <w:ilvl w:val="0"/>
          <w:numId w:val="1"/>
        </w:numPr>
        <w:ind w:left="0" w:firstLine="851"/>
      </w:pPr>
      <w:r>
        <w:t>инспекция – проверка состава данных, программного кода, конфигурации и документации;</w:t>
      </w:r>
    </w:p>
    <w:p w:rsidR="00A407F7" w:rsidRDefault="00602599" w:rsidP="00E81276">
      <w:pPr>
        <w:pStyle w:val="a4"/>
        <w:numPr>
          <w:ilvl w:val="0"/>
          <w:numId w:val="1"/>
        </w:numPr>
        <w:ind w:left="0" w:firstLine="851"/>
      </w:pPr>
      <w:r>
        <w:t>анализ – проверка расчётным путём либо по журналам работы системы.</w:t>
      </w:r>
    </w:p>
    <w:p w:rsidR="00A407F7" w:rsidRDefault="00602599">
      <w:r>
        <w:t>Перечень проверяемых при приёмке требований и критерии их проверки приведены в таблице 3.</w:t>
      </w:r>
    </w:p>
    <w:p w:rsidR="00A407F7" w:rsidRDefault="00602599">
      <w:pPr>
        <w:pStyle w:val="vgutTableName"/>
      </w:pPr>
      <w:r>
        <w:t>Таблица 3 – Перечень проверяемых требований и критерии приёмки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60"/>
        <w:gridCol w:w="2430"/>
        <w:gridCol w:w="1701"/>
        <w:gridCol w:w="4104"/>
      </w:tblGrid>
      <w:tr w:rsidR="00DB362A" w:rsidTr="006B5A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60" w:type="dxa"/>
          </w:tcPr>
          <w:p w:rsidR="00DB362A" w:rsidRDefault="00DB362A" w:rsidP="006B5AC0">
            <w:pPr>
              <w:pStyle w:val="vgutTableText"/>
              <w:jc w:val="center"/>
            </w:pPr>
            <w:r>
              <w:rPr>
                <w:b/>
              </w:rPr>
              <w:t>Идентификатор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  <w:jc w:val="center"/>
            </w:pPr>
            <w:r>
              <w:rPr>
                <w:b/>
              </w:rPr>
              <w:t>Наименование требования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  <w:jc w:val="center"/>
            </w:pPr>
            <w:r>
              <w:rPr>
                <w:b/>
              </w:rPr>
              <w:t>Приоритет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  <w:jc w:val="center"/>
            </w:pPr>
            <w:r>
              <w:rPr>
                <w:b/>
              </w:rPr>
              <w:t>Критерий проверки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FR-01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Регистрация и авторизация пользователей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Демонстрация: под каждой из 3 ролей доступен только соответствующий набор экранов и функций.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FR-02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Главная страница, экстренный приём и список врачей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Средний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Инспекция: все 3 страницы содержат перечисленные элементы; поиск по части ФИО оставляет только подходящие карточки врачей.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FR-03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Прайс-лист и каталог услуг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Демонстрация: изменённая администратором стоимость услуги отображается в прайс-листе клиента и в расчёте стоимости нового приёма.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FR-04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Запись на приём с выбором врача и времени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для 10 тестовых комбинаций «услуга – врач – дата – время» запись создаётся, и ячейка календаря врача становится занятой.</w:t>
            </w:r>
          </w:p>
        </w:tc>
      </w:tr>
    </w:tbl>
    <w:p w:rsidR="00DB362A" w:rsidRDefault="00DB362A" w:rsidP="00DB362A">
      <w:pPr>
        <w:ind w:firstLine="0"/>
      </w:pPr>
    </w:p>
    <w:p w:rsidR="00DB362A" w:rsidRDefault="00DB362A" w:rsidP="00DB362A">
      <w:pPr>
        <w:ind w:firstLine="0"/>
      </w:pPr>
    </w:p>
    <w:p w:rsidR="00DB362A" w:rsidRDefault="00DB362A" w:rsidP="00DB362A">
      <w:pPr>
        <w:ind w:firstLine="0"/>
      </w:pPr>
    </w:p>
    <w:p w:rsidR="00DB362A" w:rsidRDefault="00DB362A" w:rsidP="00DB362A">
      <w:pPr>
        <w:ind w:firstLine="0"/>
      </w:pPr>
    </w:p>
    <w:p w:rsidR="00DB362A" w:rsidRDefault="00DB362A" w:rsidP="00DB362A">
      <w:pPr>
        <w:ind w:firstLine="0"/>
      </w:pPr>
      <w:r>
        <w:lastRenderedPageBreak/>
        <w:t>Продолжение таблицы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60"/>
        <w:gridCol w:w="2430"/>
        <w:gridCol w:w="1701"/>
        <w:gridCol w:w="4104"/>
      </w:tblGrid>
      <w:tr w:rsidR="00DB362A" w:rsidTr="006B5A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FR-05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Отмена и перенос записи клиентом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Демонстрация: после отмены и переноса запись исчезает из старого времени, время снова доступно для записи, администратор получает уведомление.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FR-06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Ведение карт питомцев клиентом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Демонстрация: добавленный питомец появляется в списке, изменённые данные сохраняются.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FR-07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Электронная медицинская карта животного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Инспекция: карта содержит все перечисленные разделы; файл, прикреплённый к визиту, доступен при следующем открытии карты.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FR-08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Поиск и открытие карты пациента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для 10 тестовых запросов по телефону и кличке искомая карта находится.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FR-09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Личный кабинет владельца животного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Демонстрация: завершённый приём отображается в кабинете со стоимостью; выписка доступна для скачивания.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FR-10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Расписание врача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Демонстрация: записи клиентов и администратора отображаются в календаре врача на выбранный день.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FR-11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Управление расписанием администратором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запись на заблокированный слот отклоняется; назначенный дежурный отображается в блоке «Дежурная неделя» врача.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FR-12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Фиксация диагноза, назначений и направления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для 5 тестовых приёмов диагноз, назначения и направление сохраняются в карте и выводятся на печать.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FR-13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Завершение приёма и расчёт стоимости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для 10 те</w:t>
            </w:r>
            <w:r w:rsidR="00DF3856">
              <w:t>стовых приёмов</w:t>
            </w:r>
            <w:r>
              <w:t>, рассчитанная стоимость совпадает с перечнем услуг по прайс-листу.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FR-14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 xml:space="preserve">Уведомления и напоминания по </w:t>
            </w:r>
            <w:proofErr w:type="spellStart"/>
            <w:r>
              <w:t>email</w:t>
            </w:r>
            <w:proofErr w:type="spellEnd"/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для тестовой процедуры уведомления отправлены за 7 и за 1 день, оба факта зафиксированы в журнале.</w:t>
            </w:r>
          </w:p>
        </w:tc>
      </w:tr>
    </w:tbl>
    <w:p w:rsidR="00DB362A" w:rsidRDefault="00DB362A"/>
    <w:p w:rsidR="00DB362A" w:rsidRDefault="00DB362A"/>
    <w:p w:rsidR="00DB362A" w:rsidRDefault="00DB362A" w:rsidP="00DB362A">
      <w:pPr>
        <w:ind w:firstLine="0"/>
      </w:pPr>
      <w:r>
        <w:lastRenderedPageBreak/>
        <w:t>Продолжение таблицы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60"/>
        <w:gridCol w:w="2430"/>
        <w:gridCol w:w="1701"/>
        <w:gridCol w:w="4104"/>
      </w:tblGrid>
      <w:tr w:rsidR="00DB362A" w:rsidTr="006B5A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FR-15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Регистрация клиентов и ручная запись администратором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Демонстрация: новый клиент и питомец регистрируются, и на них создаётся запись, видимая в расписании врача.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FR-16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Экстренный приём без предварительной записи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Средний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Демонстрация: по номеру телефона отображаются животные владельца, выбор открывает текущий приём.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FR-17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Управление сотрудниками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Демонстрация: добавленный сотрудник появляется в списке, удалённый исчезает.</w:t>
            </w:r>
          </w:p>
        </w:tc>
      </w:tr>
      <w:tr w:rsidR="00DB362A" w:rsidTr="006B5AC0">
        <w:tc>
          <w:tcPr>
            <w:tcW w:w="1960" w:type="dxa"/>
          </w:tcPr>
          <w:p w:rsidR="00DB362A" w:rsidRDefault="00FE2823" w:rsidP="006B5AC0">
            <w:pPr>
              <w:pStyle w:val="vgutTableText"/>
            </w:pPr>
            <w:r>
              <w:t>FR-18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Отчёты и аналитика клиники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Средний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отчёты за тестовый период совпадают с контрольным расчётом по данным завершённых приёмов.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NFR-01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Время открытия карты и появления записи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замер при 20 одновременных пользователях, время каждой из двух операций не более 5 секунд.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NFR-02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Скорость оформления записи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Средний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Демонстрация: клиент записывается за 3 шага; хронометраж 10 ручных записей администратора, каждая менее 60 секунд.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NFR-03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Точность расчёта стоимости приёма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стоимость приёма совпадает с перечнем услуг по прайс-листу в 100 % тестовых сценариев.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NFR-04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Исключение двойного бронирования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при одновременной записи двух клиентов на одно время успешно завершается ровно одна.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NFR-05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Круглосуточная работа и устойчивость в часы пик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нагрузочный тест с 20 виртуальными пользователями проходит без отказов; журнал мониторинга не содержит незапланированных простоев.</w:t>
            </w:r>
          </w:p>
        </w:tc>
      </w:tr>
    </w:tbl>
    <w:p w:rsidR="00DB362A" w:rsidRDefault="00DB362A" w:rsidP="00DB362A">
      <w:pPr>
        <w:ind w:firstLine="0"/>
      </w:pPr>
      <w:r>
        <w:t>Продолжение таблицы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60"/>
        <w:gridCol w:w="2430"/>
        <w:gridCol w:w="1701"/>
        <w:gridCol w:w="4104"/>
      </w:tblGrid>
      <w:tr w:rsidR="00DB362A" w:rsidTr="006B5A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NFR-06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Сохранность медицинских данных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тестовая база восстанавливается из копии без потери данных; в настройках срок хранения медицинских записей не менее 5 лет, автоматическое удаление более ранних записей отсутствует.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lastRenderedPageBreak/>
              <w:t>NFR-07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Защита от ошибок идентификации пациента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Демонстрация: для владельца с 3 животными назначение невозможно без выбора животного, экран назначения содержит все перечисленные поля.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NFR-08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Защита персональных данных и канала передачи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Инспекция: HTTP перенаправляется на HTTPS, в базе нет паролей в открытом виде, форма согласия обязательна для регистрации.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NFR-09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Разграничение доступа к данным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Высокий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Испытание: попытки обращения к данным вне роли для 3 ролей и технического персонала завершаются отказом в доступе.</w:t>
            </w:r>
          </w:p>
        </w:tc>
      </w:tr>
      <w:tr w:rsidR="00DB362A" w:rsidTr="006B5AC0">
        <w:tc>
          <w:tcPr>
            <w:tcW w:w="1960" w:type="dxa"/>
          </w:tcPr>
          <w:p w:rsidR="00DB362A" w:rsidRDefault="00DB362A" w:rsidP="006B5AC0">
            <w:pPr>
              <w:pStyle w:val="vgutTableText"/>
            </w:pPr>
            <w:r>
              <w:t>NFR-10</w:t>
            </w:r>
          </w:p>
        </w:tc>
        <w:tc>
          <w:tcPr>
            <w:tcW w:w="2430" w:type="dxa"/>
          </w:tcPr>
          <w:p w:rsidR="00DB362A" w:rsidRDefault="00DB362A" w:rsidP="006B5AC0">
            <w:pPr>
              <w:pStyle w:val="vgutTableText"/>
            </w:pPr>
            <w:r>
              <w:t>Работа в веб-браузерах</w:t>
            </w:r>
          </w:p>
        </w:tc>
        <w:tc>
          <w:tcPr>
            <w:tcW w:w="1701" w:type="dxa"/>
          </w:tcPr>
          <w:p w:rsidR="00DB362A" w:rsidRDefault="00DB362A" w:rsidP="006B5AC0">
            <w:pPr>
              <w:pStyle w:val="vgutTableText"/>
            </w:pPr>
            <w:r>
              <w:t>Средний</w:t>
            </w:r>
          </w:p>
        </w:tc>
        <w:tc>
          <w:tcPr>
            <w:tcW w:w="4104" w:type="dxa"/>
          </w:tcPr>
          <w:p w:rsidR="00DB362A" w:rsidRDefault="00DB362A" w:rsidP="006B5AC0">
            <w:pPr>
              <w:pStyle w:val="vgutTableText"/>
            </w:pPr>
            <w:r>
              <w:t>Демонстрация: все разделы системы работают без ошибок в 3 указанных браузерах.</w:t>
            </w:r>
          </w:p>
        </w:tc>
      </w:tr>
    </w:tbl>
    <w:p w:rsidR="001807EC" w:rsidRDefault="001807EC"/>
    <w:p w:rsidR="00A407F7" w:rsidRPr="00DB362A" w:rsidRDefault="00DB362A" w:rsidP="00DB362A">
      <w:pPr>
        <w:rPr>
          <w:highlight w:val="yellow"/>
        </w:rPr>
      </w:pPr>
      <w:r w:rsidRPr="00EC00C1">
        <w:t>Все несоответствия, обнаруженные во время испытаний, вносятся в протокол испытаний; исполнитель устраняет их в согласованный с заказчиком срок, после чего проводится повторная проверка по несоответствующим пу</w:t>
      </w:r>
      <w:r>
        <w:t>нктам</w:t>
      </w:r>
      <w:r w:rsidR="00602599">
        <w:t>.</w:t>
      </w:r>
    </w:p>
    <w:p w:rsidR="00A407F7" w:rsidRPr="004E5DE3" w:rsidRDefault="00602599">
      <w:pPr>
        <w:pStyle w:val="1"/>
      </w:pPr>
      <w:bookmarkStart w:id="50" w:name="_Toc241601948"/>
      <w:r w:rsidRPr="004E5DE3">
        <w:lastRenderedPageBreak/>
        <w:t>Требования к составу и содержанию работ по подготовке объекта автоматизации к вводу системы в действие</w:t>
      </w:r>
      <w:bookmarkEnd w:id="50"/>
    </w:p>
    <w:p w:rsidR="00A407F7" w:rsidRPr="004E5DE3" w:rsidRDefault="00602599">
      <w:r w:rsidRPr="004E5DE3">
        <w:t>Для подготовки объекта автоматизации к вводу системы в действие должны быть выполнены следующие мероприятия, создающие условия функционирования, при которых гарантируется соответствие системы требованиям настоящего технического задания:</w:t>
      </w:r>
    </w:p>
    <w:p w:rsidR="00E81276" w:rsidRPr="00F55925" w:rsidRDefault="00E81276" w:rsidP="006B5AC0">
      <w:pPr>
        <w:pStyle w:val="a4"/>
        <w:numPr>
          <w:ilvl w:val="0"/>
          <w:numId w:val="7"/>
        </w:numPr>
        <w:ind w:left="0" w:firstLine="851"/>
      </w:pPr>
      <w:r w:rsidRPr="00F55925">
        <w:t>развернуть серверную часть системы и базу данных на виртуальном выделенном сервере, соответствующем требованиям к техническому обеспечению;</w:t>
      </w:r>
    </w:p>
    <w:p w:rsidR="00E81276" w:rsidRPr="00F55925" w:rsidRDefault="00E81276" w:rsidP="006B5AC0">
      <w:pPr>
        <w:pStyle w:val="a4"/>
        <w:numPr>
          <w:ilvl w:val="0"/>
          <w:numId w:val="7"/>
        </w:numPr>
        <w:ind w:left="0" w:firstLine="851"/>
      </w:pPr>
      <w:r w:rsidRPr="00F55925">
        <w:t>выпустить и установить сертификат TLS для доменного имени серверной части, обеспечив работу по протоколу HTTPS;</w:t>
      </w:r>
    </w:p>
    <w:p w:rsidR="00E81276" w:rsidRPr="00E81276" w:rsidRDefault="00E81276" w:rsidP="006B5AC0">
      <w:pPr>
        <w:pStyle w:val="a4"/>
        <w:numPr>
          <w:ilvl w:val="0"/>
          <w:numId w:val="7"/>
        </w:numPr>
        <w:ind w:left="0" w:firstLine="851"/>
      </w:pPr>
      <w:r w:rsidRPr="00E81276">
        <w:t>настроить учетные записи пользователей и роли сотрудников (администраторов и врачей), проверить разграничение доступа к защищенным разделам системы;</w:t>
      </w:r>
    </w:p>
    <w:p w:rsidR="00A407F7" w:rsidRPr="004E5DE3" w:rsidRDefault="00E81276" w:rsidP="006B5AC0">
      <w:pPr>
        <w:pStyle w:val="a4"/>
        <w:numPr>
          <w:ilvl w:val="0"/>
          <w:numId w:val="7"/>
        </w:numPr>
        <w:ind w:left="0" w:firstLine="851"/>
      </w:pPr>
      <w:r w:rsidRPr="00E81276">
        <w:t>настроить прайс-лист ветеринарных услуг, справочники медикаментов, расходных материал</w:t>
      </w:r>
      <w:r>
        <w:t>ов и графики дежурств персонала</w:t>
      </w:r>
      <w:r w:rsidR="00602599" w:rsidRPr="004E5DE3">
        <w:t>;</w:t>
      </w:r>
    </w:p>
    <w:p w:rsidR="00E81276" w:rsidRPr="00F55925" w:rsidRDefault="00E81276" w:rsidP="006B5AC0">
      <w:pPr>
        <w:pStyle w:val="a4"/>
        <w:numPr>
          <w:ilvl w:val="0"/>
          <w:numId w:val="7"/>
        </w:numPr>
        <w:ind w:left="0" w:firstLine="851"/>
      </w:pPr>
      <w:r>
        <w:t>настроить</w:t>
      </w:r>
      <w:r w:rsidRPr="00F55925">
        <w:t xml:space="preserve"> резервное копирование базы данных;</w:t>
      </w:r>
    </w:p>
    <w:p w:rsidR="00E81276" w:rsidRPr="00E81276" w:rsidRDefault="00E81276" w:rsidP="006B5AC0">
      <w:pPr>
        <w:pStyle w:val="a4"/>
        <w:numPr>
          <w:ilvl w:val="0"/>
          <w:numId w:val="7"/>
        </w:numPr>
        <w:ind w:left="0" w:firstLine="851"/>
      </w:pPr>
      <w:r w:rsidRPr="00E81276">
        <w:t>выполнить начальное заполнение справочников услуг, медикаментов и учетных записей сотрудников тестовыми или рабочими данными;</w:t>
      </w:r>
    </w:p>
    <w:p w:rsidR="00A407F7" w:rsidRPr="004E5DE3" w:rsidRDefault="00E81276" w:rsidP="006B5AC0">
      <w:pPr>
        <w:pStyle w:val="a4"/>
        <w:numPr>
          <w:ilvl w:val="0"/>
          <w:numId w:val="7"/>
        </w:numPr>
        <w:ind w:left="0" w:firstLine="851"/>
      </w:pPr>
      <w:r w:rsidRPr="00E81276">
        <w:t>обеспечить полноценную работу системы через поддерживаемые веб-браузеры на персональных компьютерах и мобильных устройствах.</w:t>
      </w:r>
    </w:p>
    <w:p w:rsidR="00A407F7" w:rsidRDefault="00602599" w:rsidP="004E5DE3">
      <w:r w:rsidRPr="004E5DE3">
        <w:t>Специальная подготовка пользователей не требуется</w:t>
      </w:r>
      <w:r w:rsidR="004E5DE3" w:rsidRPr="004E5DE3">
        <w:t>.</w:t>
      </w:r>
    </w:p>
    <w:p w:rsidR="00A407F7" w:rsidRDefault="00602599">
      <w:pPr>
        <w:pStyle w:val="1"/>
      </w:pPr>
      <w:bookmarkStart w:id="51" w:name="_Toc241601949"/>
      <w:r>
        <w:lastRenderedPageBreak/>
        <w:t>Требования к документированию</w:t>
      </w:r>
      <w:bookmarkEnd w:id="51"/>
    </w:p>
    <w:p w:rsidR="00A407F7" w:rsidRDefault="00602599">
      <w:r>
        <w:t>Состав программной документации должен включать в себя:</w:t>
      </w:r>
    </w:p>
    <w:p w:rsidR="00A407F7" w:rsidRDefault="00602599" w:rsidP="00E81276">
      <w:pPr>
        <w:pStyle w:val="a4"/>
        <w:ind w:firstLine="851"/>
      </w:pPr>
      <w:r>
        <w:t>техническое задание, включающее требования к разработке проекта, его цель, задачи, сведения об исполнителях и заказчиках, сроки выполнения и назначение; в документе должно быть описано предметное содержание проекта, приведены основные термины и определения, а также указаны требования к результатам работы, порядку их сдачи и приёма</w:t>
      </w:r>
    </w:p>
    <w:p w:rsidR="001807EC" w:rsidRPr="00E81276" w:rsidRDefault="001807EC">
      <w:pPr>
        <w:pStyle w:val="a4"/>
      </w:pPr>
      <w:r w:rsidRPr="00E81276">
        <w:t>возможны доп. документы</w:t>
      </w:r>
    </w:p>
    <w:p w:rsidR="00A407F7" w:rsidRDefault="00602599">
      <w:r>
        <w:t>Все вышеперечисленные документы должны быть написаны с учётом требований:</w:t>
      </w:r>
    </w:p>
    <w:p w:rsidR="00A407F7" w:rsidRDefault="00602599" w:rsidP="006B5AC0">
      <w:pPr>
        <w:pStyle w:val="a4"/>
        <w:numPr>
          <w:ilvl w:val="0"/>
          <w:numId w:val="7"/>
        </w:numPr>
        <w:ind w:left="0" w:firstLine="851"/>
      </w:pPr>
      <w:r>
        <w:t xml:space="preserve">СТП </w:t>
      </w:r>
      <w:proofErr w:type="spellStart"/>
      <w:r>
        <w:t>ВятГУ</w:t>
      </w:r>
      <w:proofErr w:type="spellEnd"/>
      <w:r>
        <w:t xml:space="preserve"> 101-2004;</w:t>
      </w:r>
    </w:p>
    <w:p w:rsidR="00A407F7" w:rsidRDefault="00602599" w:rsidP="006B5AC0">
      <w:pPr>
        <w:pStyle w:val="a4"/>
        <w:numPr>
          <w:ilvl w:val="0"/>
          <w:numId w:val="7"/>
        </w:numPr>
        <w:ind w:left="0" w:firstLine="851"/>
      </w:pPr>
      <w:r>
        <w:t>ГОСТ 34.602-2020;</w:t>
      </w:r>
    </w:p>
    <w:p w:rsidR="00A407F7" w:rsidRDefault="00602599" w:rsidP="006B5AC0">
      <w:pPr>
        <w:pStyle w:val="a4"/>
        <w:numPr>
          <w:ilvl w:val="0"/>
          <w:numId w:val="7"/>
        </w:numPr>
        <w:ind w:left="0" w:firstLine="851"/>
      </w:pPr>
      <w:r>
        <w:t>ГОСТ 7.32-2017</w:t>
      </w:r>
      <w:r w:rsidR="001807EC">
        <w:t>.</w:t>
      </w:r>
    </w:p>
    <w:p w:rsidR="00A407F7" w:rsidRPr="00D824CC" w:rsidRDefault="00602599">
      <w:pPr>
        <w:pStyle w:val="1"/>
      </w:pPr>
      <w:bookmarkStart w:id="52" w:name="_Toc241601950"/>
      <w:r w:rsidRPr="00D824CC">
        <w:lastRenderedPageBreak/>
        <w:t>Источники разработки</w:t>
      </w:r>
      <w:bookmarkEnd w:id="52"/>
    </w:p>
    <w:p w:rsidR="00A407F7" w:rsidRPr="00D824CC" w:rsidRDefault="00602599" w:rsidP="00D824CC">
      <w:r w:rsidRPr="00D824CC">
        <w:t>Настоящее техническое задание разработано на основании следующих документов и информационных материалов, которые должны быть использованы при создании системы:</w:t>
      </w:r>
    </w:p>
    <w:p w:rsidR="00A407F7" w:rsidRPr="00D824CC" w:rsidRDefault="00602599" w:rsidP="006B5AC0">
      <w:pPr>
        <w:pStyle w:val="a4"/>
        <w:numPr>
          <w:ilvl w:val="0"/>
          <w:numId w:val="7"/>
        </w:numPr>
        <w:ind w:left="0" w:firstLine="851"/>
      </w:pPr>
      <w:r w:rsidRPr="00D824CC"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:rsidR="00A407F7" w:rsidRPr="00D824CC" w:rsidRDefault="00602599" w:rsidP="006B5AC0">
      <w:pPr>
        <w:pStyle w:val="a4"/>
        <w:numPr>
          <w:ilvl w:val="0"/>
          <w:numId w:val="7"/>
        </w:numPr>
        <w:ind w:left="0" w:firstLine="851"/>
      </w:pPr>
      <w:r w:rsidRPr="00D824CC">
        <w:t>ГОСТ 7.32-2017 «Система стандартов по информации, библиотечному и издательскому делу. Отчёт о научно-исследовательской работе. Структура и правила оформления»;</w:t>
      </w:r>
    </w:p>
    <w:p w:rsidR="00A407F7" w:rsidRPr="00D824CC" w:rsidRDefault="00602599" w:rsidP="006B5AC0">
      <w:pPr>
        <w:pStyle w:val="a4"/>
        <w:numPr>
          <w:ilvl w:val="0"/>
          <w:numId w:val="7"/>
        </w:numPr>
        <w:ind w:left="0" w:firstLine="851"/>
      </w:pPr>
      <w:r w:rsidRPr="00D824CC">
        <w:t xml:space="preserve">СТП </w:t>
      </w:r>
      <w:proofErr w:type="spellStart"/>
      <w:r w:rsidRPr="00D824CC">
        <w:t>ВятГУ</w:t>
      </w:r>
      <w:proofErr w:type="spellEnd"/>
      <w:r w:rsidRPr="00D824CC">
        <w:t xml:space="preserve"> 101-2004 «Общие требования к о</w:t>
      </w:r>
      <w:r w:rsidR="00E81276">
        <w:t>формлению текстовых документов».</w:t>
      </w:r>
    </w:p>
    <w:p w:rsidR="00A407F7" w:rsidRPr="00D824CC" w:rsidRDefault="00A407F7" w:rsidP="00E81276"/>
    <w:sectPr w:rsidR="00A407F7" w:rsidRPr="00D824CC" w:rsidSect="00907269">
      <w:headerReference w:type="default" r:id="rId36"/>
      <w:pgSz w:w="11906" w:h="16838"/>
      <w:pgMar w:top="1134" w:right="567" w:bottom="1134" w:left="1134" w:header="708" w:footer="708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6CB3" w:rsidRDefault="00E96CB3">
      <w:pPr>
        <w:spacing w:before="0" w:line="240" w:lineRule="auto"/>
      </w:pPr>
      <w:r>
        <w:separator/>
      </w:r>
    </w:p>
  </w:endnote>
  <w:endnote w:type="continuationSeparator" w:id="0">
    <w:p w:rsidR="00E96CB3" w:rsidRDefault="00E96CB3">
      <w:pPr>
        <w:spacing w:before="0" w:line="240" w:lineRule="auto"/>
      </w:pPr>
      <w:r>
        <w:continuationSeparator/>
      </w:r>
    </w:p>
  </w:endnote>
  <w:endnote w:type="continuationNotice" w:id="1">
    <w:p w:rsidR="00E96CB3" w:rsidRDefault="00E96CB3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1"/>
      </w:rPr>
      <w:id w:val="-211506595"/>
      <w:docPartObj>
        <w:docPartGallery w:val="Page Numbers (Bottom of Page)"/>
        <w:docPartUnique/>
      </w:docPartObj>
    </w:sdtPr>
    <w:sdtEndPr>
      <w:rPr>
        <w:rStyle w:val="af1"/>
      </w:rPr>
    </w:sdtEndPr>
    <w:sdtContent>
      <w:p w:rsidR="00A45387" w:rsidRDefault="00A45387" w:rsidP="00ED7A3E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:rsidR="00A45387" w:rsidRDefault="00A45387" w:rsidP="00ED7A3E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5387" w:rsidRDefault="00A45387" w:rsidP="00ED7A3E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6CB3" w:rsidRDefault="00E96CB3" w:rsidP="00990EAC">
      <w:pPr>
        <w:spacing w:before="0" w:line="240" w:lineRule="auto"/>
      </w:pPr>
      <w:r>
        <w:separator/>
      </w:r>
    </w:p>
  </w:footnote>
  <w:footnote w:type="continuationSeparator" w:id="0">
    <w:p w:rsidR="00E96CB3" w:rsidRDefault="00E96CB3" w:rsidP="00990EAC">
      <w:pPr>
        <w:spacing w:before="0" w:line="240" w:lineRule="auto"/>
      </w:pPr>
      <w:r>
        <w:continuationSeparator/>
      </w:r>
    </w:p>
  </w:footnote>
  <w:footnote w:type="continuationNotice" w:id="1">
    <w:p w:rsidR="00E96CB3" w:rsidRDefault="00E96CB3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1"/>
      </w:rPr>
      <w:id w:val="1999382568"/>
      <w:docPartObj>
        <w:docPartGallery w:val="Page Numbers (Top of Page)"/>
        <w:docPartUnique/>
      </w:docPartObj>
    </w:sdtPr>
    <w:sdtEndPr>
      <w:rPr>
        <w:rStyle w:val="af1"/>
      </w:rPr>
    </w:sdtEndPr>
    <w:sdtContent>
      <w:p w:rsidR="00A45387" w:rsidRDefault="00A45387" w:rsidP="00683BA9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:rsidR="00A45387" w:rsidRDefault="00A45387" w:rsidP="00683BA9">
    <w:pPr>
      <w:pStyle w:val="ad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1"/>
      </w:rPr>
      <w:id w:val="-1078671385"/>
      <w:docPartObj>
        <w:docPartGallery w:val="Page Numbers (Top of Page)"/>
        <w:docPartUnique/>
      </w:docPartObj>
    </w:sdtPr>
    <w:sdtEndPr>
      <w:rPr>
        <w:rStyle w:val="af1"/>
      </w:rPr>
    </w:sdtEndPr>
    <w:sdtContent>
      <w:p w:rsidR="00A45387" w:rsidRDefault="00A45387" w:rsidP="003C2D06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1"/>
      </w:rPr>
      <w:id w:val="1711842008"/>
      <w:docPartObj>
        <w:docPartGallery w:val="Page Numbers (Top of Page)"/>
        <w:docPartUnique/>
      </w:docPartObj>
    </w:sdtPr>
    <w:sdtEndPr>
      <w:rPr>
        <w:rStyle w:val="af1"/>
      </w:rPr>
    </w:sdtEndPr>
    <w:sdtContent>
      <w:p w:rsidR="00A45387" w:rsidRDefault="00A45387" w:rsidP="00907269">
        <w:pPr>
          <w:pStyle w:val="ad"/>
          <w:framePr w:wrap="none" w:vAnchor="text" w:hAnchor="margin" w:xAlign="center" w:y="1"/>
          <w:ind w:firstLine="0"/>
          <w:jc w:val="left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 w:rsidR="00F346AE">
          <w:rPr>
            <w:rStyle w:val="af1"/>
            <w:noProof/>
          </w:rPr>
          <w:t>42</w:t>
        </w:r>
        <w:r>
          <w:rPr>
            <w:rStyle w:val="af1"/>
          </w:rPr>
          <w:fldChar w:fldCharType="end"/>
        </w:r>
      </w:p>
    </w:sdtContent>
  </w:sdt>
  <w:p w:rsidR="00A45387" w:rsidRDefault="00A45387" w:rsidP="00683BA9">
    <w:pPr>
      <w:pStyle w:val="ad"/>
      <w:ind w:right="360" w:firstLine="0"/>
      <w:jc w:val="center"/>
      <w:rPr>
        <w:rStyle w:val="af1"/>
      </w:rPr>
    </w:pPr>
  </w:p>
  <w:p w:rsidR="00A45387" w:rsidRPr="008E27BF" w:rsidRDefault="00A45387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19E7744A"/>
    <w:multiLevelType w:val="hybridMultilevel"/>
    <w:tmpl w:val="3C68F07C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AD47E7A"/>
    <w:multiLevelType w:val="multilevel"/>
    <w:tmpl w:val="4CB081E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4404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AE07DDF"/>
    <w:multiLevelType w:val="hybridMultilevel"/>
    <w:tmpl w:val="7076E1B0"/>
    <w:lvl w:ilvl="0" w:tplc="9B3CE014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5" w15:restartNumberingAfterBreak="0">
    <w:nsid w:val="34293AFE"/>
    <w:multiLevelType w:val="hybridMultilevel"/>
    <w:tmpl w:val="E222D4CE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38FD0251"/>
    <w:multiLevelType w:val="hybridMultilevel"/>
    <w:tmpl w:val="38B6FED2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73C93E22"/>
    <w:multiLevelType w:val="hybridMultilevel"/>
    <w:tmpl w:val="CA88802E"/>
    <w:lvl w:ilvl="0" w:tplc="6988EB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7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6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1C8B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1FF"/>
    <w:rsid w:val="00044356"/>
    <w:rsid w:val="00046056"/>
    <w:rsid w:val="00051403"/>
    <w:rsid w:val="0005461A"/>
    <w:rsid w:val="00056181"/>
    <w:rsid w:val="00056A53"/>
    <w:rsid w:val="0005745E"/>
    <w:rsid w:val="0005790A"/>
    <w:rsid w:val="00061F64"/>
    <w:rsid w:val="000652EE"/>
    <w:rsid w:val="00066F6D"/>
    <w:rsid w:val="00066FFB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A672A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3006"/>
    <w:rsid w:val="000D3628"/>
    <w:rsid w:val="000D38ED"/>
    <w:rsid w:val="000D3A15"/>
    <w:rsid w:val="000D3B61"/>
    <w:rsid w:val="000D578F"/>
    <w:rsid w:val="000D591C"/>
    <w:rsid w:val="000D5D05"/>
    <w:rsid w:val="000E051F"/>
    <w:rsid w:val="000E1D8C"/>
    <w:rsid w:val="000E1DE6"/>
    <w:rsid w:val="000E6490"/>
    <w:rsid w:val="000E7766"/>
    <w:rsid w:val="000E7A69"/>
    <w:rsid w:val="000F4510"/>
    <w:rsid w:val="000F49E4"/>
    <w:rsid w:val="000F685F"/>
    <w:rsid w:val="00104146"/>
    <w:rsid w:val="00106B06"/>
    <w:rsid w:val="0011170D"/>
    <w:rsid w:val="0011316B"/>
    <w:rsid w:val="00113A8C"/>
    <w:rsid w:val="00114BAC"/>
    <w:rsid w:val="001157C8"/>
    <w:rsid w:val="001223A9"/>
    <w:rsid w:val="001238DC"/>
    <w:rsid w:val="001275E2"/>
    <w:rsid w:val="00127A5A"/>
    <w:rsid w:val="00130673"/>
    <w:rsid w:val="0013162A"/>
    <w:rsid w:val="0013287A"/>
    <w:rsid w:val="001419C5"/>
    <w:rsid w:val="00146204"/>
    <w:rsid w:val="00150617"/>
    <w:rsid w:val="00155A8D"/>
    <w:rsid w:val="0016119C"/>
    <w:rsid w:val="00164186"/>
    <w:rsid w:val="001673EC"/>
    <w:rsid w:val="00172DBA"/>
    <w:rsid w:val="00176460"/>
    <w:rsid w:val="001807EC"/>
    <w:rsid w:val="00186EFA"/>
    <w:rsid w:val="0019044F"/>
    <w:rsid w:val="001A0A70"/>
    <w:rsid w:val="001A12C2"/>
    <w:rsid w:val="001A50A1"/>
    <w:rsid w:val="001B065B"/>
    <w:rsid w:val="001B0E64"/>
    <w:rsid w:val="001B2A0F"/>
    <w:rsid w:val="001B3C9B"/>
    <w:rsid w:val="001B4C43"/>
    <w:rsid w:val="001B794F"/>
    <w:rsid w:val="001C1C2A"/>
    <w:rsid w:val="001D1A66"/>
    <w:rsid w:val="001D25A3"/>
    <w:rsid w:val="001D3FB1"/>
    <w:rsid w:val="001E1829"/>
    <w:rsid w:val="001F2D24"/>
    <w:rsid w:val="001F3ADA"/>
    <w:rsid w:val="001F3C1A"/>
    <w:rsid w:val="001F5E9C"/>
    <w:rsid w:val="001F61FC"/>
    <w:rsid w:val="00201509"/>
    <w:rsid w:val="002022C5"/>
    <w:rsid w:val="00204302"/>
    <w:rsid w:val="00204B1C"/>
    <w:rsid w:val="00227E5F"/>
    <w:rsid w:val="0023221D"/>
    <w:rsid w:val="00232969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6254F"/>
    <w:rsid w:val="00263185"/>
    <w:rsid w:val="0026423B"/>
    <w:rsid w:val="0026696B"/>
    <w:rsid w:val="00270C38"/>
    <w:rsid w:val="00272504"/>
    <w:rsid w:val="00275131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B25"/>
    <w:rsid w:val="002D5ED0"/>
    <w:rsid w:val="002E21DD"/>
    <w:rsid w:val="002E28E9"/>
    <w:rsid w:val="002E4471"/>
    <w:rsid w:val="002F15DD"/>
    <w:rsid w:val="002F5C8A"/>
    <w:rsid w:val="00303DC8"/>
    <w:rsid w:val="0030412D"/>
    <w:rsid w:val="0030667E"/>
    <w:rsid w:val="00311E97"/>
    <w:rsid w:val="00312254"/>
    <w:rsid w:val="00312F95"/>
    <w:rsid w:val="003171D7"/>
    <w:rsid w:val="00317B1A"/>
    <w:rsid w:val="00317BF7"/>
    <w:rsid w:val="003222DF"/>
    <w:rsid w:val="00323F6E"/>
    <w:rsid w:val="00326605"/>
    <w:rsid w:val="00330BA6"/>
    <w:rsid w:val="003419C4"/>
    <w:rsid w:val="00342964"/>
    <w:rsid w:val="00345236"/>
    <w:rsid w:val="00347071"/>
    <w:rsid w:val="00347678"/>
    <w:rsid w:val="00350180"/>
    <w:rsid w:val="00351631"/>
    <w:rsid w:val="00351A6B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1D47"/>
    <w:rsid w:val="00393F45"/>
    <w:rsid w:val="003954B2"/>
    <w:rsid w:val="003965FB"/>
    <w:rsid w:val="00397496"/>
    <w:rsid w:val="003A0229"/>
    <w:rsid w:val="003A4E95"/>
    <w:rsid w:val="003A546E"/>
    <w:rsid w:val="003A7A43"/>
    <w:rsid w:val="003B31B1"/>
    <w:rsid w:val="003C1384"/>
    <w:rsid w:val="003C2810"/>
    <w:rsid w:val="003C2D06"/>
    <w:rsid w:val="003C64AA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1A98"/>
    <w:rsid w:val="003F3F0D"/>
    <w:rsid w:val="003F465E"/>
    <w:rsid w:val="003F5525"/>
    <w:rsid w:val="00401909"/>
    <w:rsid w:val="00410843"/>
    <w:rsid w:val="00412E47"/>
    <w:rsid w:val="0042075E"/>
    <w:rsid w:val="00425D3D"/>
    <w:rsid w:val="00426DCA"/>
    <w:rsid w:val="0042713A"/>
    <w:rsid w:val="004347A5"/>
    <w:rsid w:val="00442256"/>
    <w:rsid w:val="0044495C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67A95"/>
    <w:rsid w:val="00470451"/>
    <w:rsid w:val="00471FE2"/>
    <w:rsid w:val="00472A19"/>
    <w:rsid w:val="00473D97"/>
    <w:rsid w:val="00475A10"/>
    <w:rsid w:val="004767CD"/>
    <w:rsid w:val="00477484"/>
    <w:rsid w:val="00483BD8"/>
    <w:rsid w:val="0048416D"/>
    <w:rsid w:val="004851F6"/>
    <w:rsid w:val="00497463"/>
    <w:rsid w:val="004A0E13"/>
    <w:rsid w:val="004A1529"/>
    <w:rsid w:val="004A2469"/>
    <w:rsid w:val="004A34C3"/>
    <w:rsid w:val="004A633B"/>
    <w:rsid w:val="004A7A41"/>
    <w:rsid w:val="004B0C8E"/>
    <w:rsid w:val="004B0F88"/>
    <w:rsid w:val="004B53A4"/>
    <w:rsid w:val="004B7636"/>
    <w:rsid w:val="004C28F5"/>
    <w:rsid w:val="004C5524"/>
    <w:rsid w:val="004D41A2"/>
    <w:rsid w:val="004D4284"/>
    <w:rsid w:val="004E3BC6"/>
    <w:rsid w:val="004E5DE3"/>
    <w:rsid w:val="004F3EAD"/>
    <w:rsid w:val="004F4D49"/>
    <w:rsid w:val="005008C8"/>
    <w:rsid w:val="005017B0"/>
    <w:rsid w:val="00501CF5"/>
    <w:rsid w:val="00503505"/>
    <w:rsid w:val="005040DD"/>
    <w:rsid w:val="0051150B"/>
    <w:rsid w:val="00512B60"/>
    <w:rsid w:val="00514790"/>
    <w:rsid w:val="00514894"/>
    <w:rsid w:val="00514CFD"/>
    <w:rsid w:val="00515A7B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6CB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5195"/>
    <w:rsid w:val="005972E7"/>
    <w:rsid w:val="005A188B"/>
    <w:rsid w:val="005A4E60"/>
    <w:rsid w:val="005B1AF7"/>
    <w:rsid w:val="005B38F3"/>
    <w:rsid w:val="005B48DB"/>
    <w:rsid w:val="005B5089"/>
    <w:rsid w:val="005D1D9F"/>
    <w:rsid w:val="005D4ECA"/>
    <w:rsid w:val="005E1294"/>
    <w:rsid w:val="005E38E8"/>
    <w:rsid w:val="005E7941"/>
    <w:rsid w:val="005F0877"/>
    <w:rsid w:val="005F0B98"/>
    <w:rsid w:val="005F50FC"/>
    <w:rsid w:val="005F5849"/>
    <w:rsid w:val="006002DB"/>
    <w:rsid w:val="00600348"/>
    <w:rsid w:val="006005A1"/>
    <w:rsid w:val="006007E9"/>
    <w:rsid w:val="00601588"/>
    <w:rsid w:val="00602599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24C6"/>
    <w:rsid w:val="00632C2D"/>
    <w:rsid w:val="00636E3B"/>
    <w:rsid w:val="006411F0"/>
    <w:rsid w:val="00641D9F"/>
    <w:rsid w:val="00642DAB"/>
    <w:rsid w:val="00642FB9"/>
    <w:rsid w:val="00645BED"/>
    <w:rsid w:val="0064643E"/>
    <w:rsid w:val="0064746E"/>
    <w:rsid w:val="00657E71"/>
    <w:rsid w:val="00661775"/>
    <w:rsid w:val="006638C9"/>
    <w:rsid w:val="00663F79"/>
    <w:rsid w:val="00664D59"/>
    <w:rsid w:val="006652DC"/>
    <w:rsid w:val="00665D0C"/>
    <w:rsid w:val="00666886"/>
    <w:rsid w:val="00666938"/>
    <w:rsid w:val="006673D6"/>
    <w:rsid w:val="00670C97"/>
    <w:rsid w:val="00671CDE"/>
    <w:rsid w:val="00683BA9"/>
    <w:rsid w:val="00686A3A"/>
    <w:rsid w:val="00695763"/>
    <w:rsid w:val="006A3648"/>
    <w:rsid w:val="006A4E6C"/>
    <w:rsid w:val="006A534C"/>
    <w:rsid w:val="006A5DFD"/>
    <w:rsid w:val="006A63BF"/>
    <w:rsid w:val="006B3F10"/>
    <w:rsid w:val="006B5AC0"/>
    <w:rsid w:val="006C0211"/>
    <w:rsid w:val="006C3F1C"/>
    <w:rsid w:val="006D257F"/>
    <w:rsid w:val="006D422E"/>
    <w:rsid w:val="006D46A3"/>
    <w:rsid w:val="006D5711"/>
    <w:rsid w:val="006D7E86"/>
    <w:rsid w:val="006E1392"/>
    <w:rsid w:val="006E1E91"/>
    <w:rsid w:val="006E4EA7"/>
    <w:rsid w:val="006E62EB"/>
    <w:rsid w:val="006E7B7F"/>
    <w:rsid w:val="006F05E0"/>
    <w:rsid w:val="006F512D"/>
    <w:rsid w:val="00701738"/>
    <w:rsid w:val="00702405"/>
    <w:rsid w:val="007043FA"/>
    <w:rsid w:val="00704444"/>
    <w:rsid w:val="00705CCE"/>
    <w:rsid w:val="00706B9C"/>
    <w:rsid w:val="00706D32"/>
    <w:rsid w:val="00711E39"/>
    <w:rsid w:val="0071279D"/>
    <w:rsid w:val="007157E7"/>
    <w:rsid w:val="00717552"/>
    <w:rsid w:val="00717B43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275"/>
    <w:rsid w:val="00762D75"/>
    <w:rsid w:val="007630D2"/>
    <w:rsid w:val="007661F7"/>
    <w:rsid w:val="0076691E"/>
    <w:rsid w:val="00770291"/>
    <w:rsid w:val="00773671"/>
    <w:rsid w:val="00773EC7"/>
    <w:rsid w:val="00775FCB"/>
    <w:rsid w:val="007833AD"/>
    <w:rsid w:val="007913AE"/>
    <w:rsid w:val="00792AF3"/>
    <w:rsid w:val="007A0770"/>
    <w:rsid w:val="007A3137"/>
    <w:rsid w:val="007A44EC"/>
    <w:rsid w:val="007A670B"/>
    <w:rsid w:val="007A6923"/>
    <w:rsid w:val="007B04F1"/>
    <w:rsid w:val="007B2E9D"/>
    <w:rsid w:val="007B382D"/>
    <w:rsid w:val="007B6673"/>
    <w:rsid w:val="007B723C"/>
    <w:rsid w:val="007B79AA"/>
    <w:rsid w:val="007C2693"/>
    <w:rsid w:val="007C5DA6"/>
    <w:rsid w:val="007C648D"/>
    <w:rsid w:val="007C6517"/>
    <w:rsid w:val="007C71DE"/>
    <w:rsid w:val="007D07C7"/>
    <w:rsid w:val="007D189A"/>
    <w:rsid w:val="007D18D6"/>
    <w:rsid w:val="007E3315"/>
    <w:rsid w:val="007E7DEB"/>
    <w:rsid w:val="007F6F16"/>
    <w:rsid w:val="00801271"/>
    <w:rsid w:val="00801482"/>
    <w:rsid w:val="008047D0"/>
    <w:rsid w:val="00806AFC"/>
    <w:rsid w:val="00806BAA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66C"/>
    <w:rsid w:val="00860B07"/>
    <w:rsid w:val="00864830"/>
    <w:rsid w:val="0086724C"/>
    <w:rsid w:val="00867871"/>
    <w:rsid w:val="00872979"/>
    <w:rsid w:val="00873C68"/>
    <w:rsid w:val="008818FE"/>
    <w:rsid w:val="008821B6"/>
    <w:rsid w:val="00884156"/>
    <w:rsid w:val="00887461"/>
    <w:rsid w:val="008913CD"/>
    <w:rsid w:val="00894D47"/>
    <w:rsid w:val="00895567"/>
    <w:rsid w:val="008971EB"/>
    <w:rsid w:val="008A0515"/>
    <w:rsid w:val="008A106D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131E"/>
    <w:rsid w:val="008C30AA"/>
    <w:rsid w:val="008C320F"/>
    <w:rsid w:val="008C42DD"/>
    <w:rsid w:val="008C6310"/>
    <w:rsid w:val="008D08BD"/>
    <w:rsid w:val="008D1819"/>
    <w:rsid w:val="008D2D81"/>
    <w:rsid w:val="008D417C"/>
    <w:rsid w:val="008D47A6"/>
    <w:rsid w:val="008D6356"/>
    <w:rsid w:val="008D7D17"/>
    <w:rsid w:val="008E166E"/>
    <w:rsid w:val="008E5F6F"/>
    <w:rsid w:val="008E6506"/>
    <w:rsid w:val="008E7E57"/>
    <w:rsid w:val="008F4105"/>
    <w:rsid w:val="008F6FA6"/>
    <w:rsid w:val="00903034"/>
    <w:rsid w:val="009035C6"/>
    <w:rsid w:val="00907058"/>
    <w:rsid w:val="00907269"/>
    <w:rsid w:val="0090747E"/>
    <w:rsid w:val="009078D1"/>
    <w:rsid w:val="00910D16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1092"/>
    <w:rsid w:val="0097284A"/>
    <w:rsid w:val="009730DA"/>
    <w:rsid w:val="0097494B"/>
    <w:rsid w:val="0097511E"/>
    <w:rsid w:val="00975222"/>
    <w:rsid w:val="00975B49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7845"/>
    <w:rsid w:val="009F1C8A"/>
    <w:rsid w:val="009F458B"/>
    <w:rsid w:val="009F59D7"/>
    <w:rsid w:val="00A0279B"/>
    <w:rsid w:val="00A04474"/>
    <w:rsid w:val="00A06116"/>
    <w:rsid w:val="00A10601"/>
    <w:rsid w:val="00A1063E"/>
    <w:rsid w:val="00A12BE7"/>
    <w:rsid w:val="00A14AD9"/>
    <w:rsid w:val="00A15639"/>
    <w:rsid w:val="00A179D5"/>
    <w:rsid w:val="00A22E7D"/>
    <w:rsid w:val="00A26122"/>
    <w:rsid w:val="00A350E8"/>
    <w:rsid w:val="00A3550C"/>
    <w:rsid w:val="00A3631B"/>
    <w:rsid w:val="00A37745"/>
    <w:rsid w:val="00A407F7"/>
    <w:rsid w:val="00A43160"/>
    <w:rsid w:val="00A43971"/>
    <w:rsid w:val="00A43D43"/>
    <w:rsid w:val="00A44857"/>
    <w:rsid w:val="00A45387"/>
    <w:rsid w:val="00A50EA5"/>
    <w:rsid w:val="00A51A5D"/>
    <w:rsid w:val="00A52CF3"/>
    <w:rsid w:val="00A538A6"/>
    <w:rsid w:val="00A54F03"/>
    <w:rsid w:val="00A56628"/>
    <w:rsid w:val="00A57D5D"/>
    <w:rsid w:val="00A631A3"/>
    <w:rsid w:val="00A6323D"/>
    <w:rsid w:val="00A63893"/>
    <w:rsid w:val="00A64A7D"/>
    <w:rsid w:val="00A650B2"/>
    <w:rsid w:val="00A6518F"/>
    <w:rsid w:val="00A65FC3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1DB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74DC"/>
    <w:rsid w:val="00AE4CE5"/>
    <w:rsid w:val="00AE5248"/>
    <w:rsid w:val="00AF478D"/>
    <w:rsid w:val="00AF6FC0"/>
    <w:rsid w:val="00AF7668"/>
    <w:rsid w:val="00B0172A"/>
    <w:rsid w:val="00B01C59"/>
    <w:rsid w:val="00B03DA5"/>
    <w:rsid w:val="00B0462F"/>
    <w:rsid w:val="00B069E1"/>
    <w:rsid w:val="00B06B73"/>
    <w:rsid w:val="00B125F0"/>
    <w:rsid w:val="00B12A64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6738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5F2"/>
    <w:rsid w:val="00B83BA3"/>
    <w:rsid w:val="00B84157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439A"/>
    <w:rsid w:val="00BC76B6"/>
    <w:rsid w:val="00BD2B75"/>
    <w:rsid w:val="00BD3D5F"/>
    <w:rsid w:val="00BD442E"/>
    <w:rsid w:val="00BD4BC3"/>
    <w:rsid w:val="00BD5B61"/>
    <w:rsid w:val="00BD738C"/>
    <w:rsid w:val="00BE39B8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4A23"/>
    <w:rsid w:val="00C54F79"/>
    <w:rsid w:val="00C61DF4"/>
    <w:rsid w:val="00C65157"/>
    <w:rsid w:val="00C6525C"/>
    <w:rsid w:val="00C85FBA"/>
    <w:rsid w:val="00C86701"/>
    <w:rsid w:val="00C8774D"/>
    <w:rsid w:val="00C92C19"/>
    <w:rsid w:val="00C9376A"/>
    <w:rsid w:val="00C93C3A"/>
    <w:rsid w:val="00C94706"/>
    <w:rsid w:val="00C96227"/>
    <w:rsid w:val="00CA1402"/>
    <w:rsid w:val="00CA462A"/>
    <w:rsid w:val="00CA46E3"/>
    <w:rsid w:val="00CB1422"/>
    <w:rsid w:val="00CB211A"/>
    <w:rsid w:val="00CC0EF3"/>
    <w:rsid w:val="00CC36A6"/>
    <w:rsid w:val="00CC3B6C"/>
    <w:rsid w:val="00CD1405"/>
    <w:rsid w:val="00CE0315"/>
    <w:rsid w:val="00CE03B0"/>
    <w:rsid w:val="00CE3A3D"/>
    <w:rsid w:val="00CE540C"/>
    <w:rsid w:val="00CE7A30"/>
    <w:rsid w:val="00CE7A85"/>
    <w:rsid w:val="00CE7EAF"/>
    <w:rsid w:val="00CF135C"/>
    <w:rsid w:val="00CF3B09"/>
    <w:rsid w:val="00CF49CE"/>
    <w:rsid w:val="00CF4EF6"/>
    <w:rsid w:val="00D03DFB"/>
    <w:rsid w:val="00D0476C"/>
    <w:rsid w:val="00D065A6"/>
    <w:rsid w:val="00D1204C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143E"/>
    <w:rsid w:val="00D43A30"/>
    <w:rsid w:val="00D46F87"/>
    <w:rsid w:val="00D53CAA"/>
    <w:rsid w:val="00D54ECC"/>
    <w:rsid w:val="00D55D4A"/>
    <w:rsid w:val="00D615DD"/>
    <w:rsid w:val="00D664C5"/>
    <w:rsid w:val="00D67065"/>
    <w:rsid w:val="00D67BE9"/>
    <w:rsid w:val="00D7189D"/>
    <w:rsid w:val="00D730CA"/>
    <w:rsid w:val="00D801DF"/>
    <w:rsid w:val="00D824CC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5B"/>
    <w:rsid w:val="00DA64D0"/>
    <w:rsid w:val="00DA6582"/>
    <w:rsid w:val="00DA710A"/>
    <w:rsid w:val="00DB0DFE"/>
    <w:rsid w:val="00DB362A"/>
    <w:rsid w:val="00DB67CB"/>
    <w:rsid w:val="00DC22C2"/>
    <w:rsid w:val="00DC575A"/>
    <w:rsid w:val="00DC5FE1"/>
    <w:rsid w:val="00DD2B98"/>
    <w:rsid w:val="00DD3EE5"/>
    <w:rsid w:val="00DD4754"/>
    <w:rsid w:val="00DD721A"/>
    <w:rsid w:val="00DD7225"/>
    <w:rsid w:val="00DE03C1"/>
    <w:rsid w:val="00DE18B5"/>
    <w:rsid w:val="00DE3535"/>
    <w:rsid w:val="00DE3927"/>
    <w:rsid w:val="00DE479D"/>
    <w:rsid w:val="00DF09F4"/>
    <w:rsid w:val="00DF3856"/>
    <w:rsid w:val="00DF72AB"/>
    <w:rsid w:val="00E02E0B"/>
    <w:rsid w:val="00E0593E"/>
    <w:rsid w:val="00E14A47"/>
    <w:rsid w:val="00E208B0"/>
    <w:rsid w:val="00E22132"/>
    <w:rsid w:val="00E24D98"/>
    <w:rsid w:val="00E26720"/>
    <w:rsid w:val="00E268C4"/>
    <w:rsid w:val="00E36DF7"/>
    <w:rsid w:val="00E37A67"/>
    <w:rsid w:val="00E41AEE"/>
    <w:rsid w:val="00E42E56"/>
    <w:rsid w:val="00E431A6"/>
    <w:rsid w:val="00E45D62"/>
    <w:rsid w:val="00E4794F"/>
    <w:rsid w:val="00E508A7"/>
    <w:rsid w:val="00E50F28"/>
    <w:rsid w:val="00E515E1"/>
    <w:rsid w:val="00E60A44"/>
    <w:rsid w:val="00E61B22"/>
    <w:rsid w:val="00E666EA"/>
    <w:rsid w:val="00E66B48"/>
    <w:rsid w:val="00E700A7"/>
    <w:rsid w:val="00E74087"/>
    <w:rsid w:val="00E80984"/>
    <w:rsid w:val="00E81276"/>
    <w:rsid w:val="00E828F1"/>
    <w:rsid w:val="00E85CEA"/>
    <w:rsid w:val="00E8690C"/>
    <w:rsid w:val="00E87B91"/>
    <w:rsid w:val="00E90E53"/>
    <w:rsid w:val="00E93513"/>
    <w:rsid w:val="00E95B3D"/>
    <w:rsid w:val="00E96CB3"/>
    <w:rsid w:val="00E976E7"/>
    <w:rsid w:val="00E97C53"/>
    <w:rsid w:val="00EA08E0"/>
    <w:rsid w:val="00EA5A0B"/>
    <w:rsid w:val="00EA6493"/>
    <w:rsid w:val="00EA70F3"/>
    <w:rsid w:val="00EA7476"/>
    <w:rsid w:val="00EB0651"/>
    <w:rsid w:val="00EB1F89"/>
    <w:rsid w:val="00EB1FC2"/>
    <w:rsid w:val="00EB2301"/>
    <w:rsid w:val="00EB39DC"/>
    <w:rsid w:val="00EB6A0B"/>
    <w:rsid w:val="00EC14DF"/>
    <w:rsid w:val="00EC1BB9"/>
    <w:rsid w:val="00EC27F0"/>
    <w:rsid w:val="00ED0BE5"/>
    <w:rsid w:val="00ED3B32"/>
    <w:rsid w:val="00ED4484"/>
    <w:rsid w:val="00ED5D84"/>
    <w:rsid w:val="00ED6B45"/>
    <w:rsid w:val="00ED7346"/>
    <w:rsid w:val="00ED77F3"/>
    <w:rsid w:val="00ED7880"/>
    <w:rsid w:val="00ED7A3E"/>
    <w:rsid w:val="00EE45D4"/>
    <w:rsid w:val="00EE7EF5"/>
    <w:rsid w:val="00EF1410"/>
    <w:rsid w:val="00F05BB5"/>
    <w:rsid w:val="00F069B1"/>
    <w:rsid w:val="00F113BF"/>
    <w:rsid w:val="00F120D7"/>
    <w:rsid w:val="00F20633"/>
    <w:rsid w:val="00F20D94"/>
    <w:rsid w:val="00F20ED0"/>
    <w:rsid w:val="00F2337D"/>
    <w:rsid w:val="00F25908"/>
    <w:rsid w:val="00F26E37"/>
    <w:rsid w:val="00F32A7C"/>
    <w:rsid w:val="00F346AE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65A6B"/>
    <w:rsid w:val="00F700C0"/>
    <w:rsid w:val="00F7451A"/>
    <w:rsid w:val="00F745DD"/>
    <w:rsid w:val="00F76B03"/>
    <w:rsid w:val="00F76D48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3223"/>
    <w:rsid w:val="00FA6956"/>
    <w:rsid w:val="00FB0572"/>
    <w:rsid w:val="00FB05EA"/>
    <w:rsid w:val="00FC00AB"/>
    <w:rsid w:val="00FC6FAD"/>
    <w:rsid w:val="00FD0C4A"/>
    <w:rsid w:val="00FD1828"/>
    <w:rsid w:val="00FD2680"/>
    <w:rsid w:val="00FD73B1"/>
    <w:rsid w:val="00FE0953"/>
    <w:rsid w:val="00FE1807"/>
    <w:rsid w:val="00FE2823"/>
    <w:rsid w:val="00FE3919"/>
    <w:rsid w:val="00FE55C2"/>
    <w:rsid w:val="00FE77D9"/>
    <w:rsid w:val="00FE7B7E"/>
    <w:rsid w:val="00FF0146"/>
    <w:rsid w:val="00FF117B"/>
    <w:rsid w:val="00FF2BA6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31507D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4">
    <w:name w:val="List Paragraph"/>
    <w:aliases w:val="vgu_List1"/>
    <w:basedOn w:val="a0"/>
    <w:link w:val="a5"/>
    <w:uiPriority w:val="34"/>
    <w:qFormat/>
    <w:rsid w:val="006D46A3"/>
    <w:pPr>
      <w:keepLines/>
      <w:tabs>
        <w:tab w:val="left" w:pos="1276"/>
      </w:tabs>
      <w:spacing w:before="0"/>
      <w:ind w:firstLine="0"/>
    </w:pPr>
  </w:style>
  <w:style w:type="character" w:customStyle="1" w:styleId="a5">
    <w:name w:val="Абзац списка Знак"/>
    <w:aliases w:val="vgu_List1 Знак"/>
    <w:basedOn w:val="a1"/>
    <w:link w:val="a4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4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1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4"/>
    <w:rsid w:val="006819D3"/>
    <w:pPr>
      <w:numPr>
        <w:numId w:val="4"/>
      </w:numPr>
      <w:spacing w:before="240"/>
      <w:ind w:left="1211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0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0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0"/>
    <w:next w:val="a0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1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1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2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0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1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0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1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0"/>
    <w:next w:val="a0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0"/>
    <w:next w:val="a0"/>
    <w:autoRedefine/>
    <w:uiPriority w:val="39"/>
    <w:unhideWhenUsed/>
    <w:rsid w:val="00F76D48"/>
    <w:pPr>
      <w:tabs>
        <w:tab w:val="left" w:pos="-4678"/>
        <w:tab w:val="right" w:leader="dot" w:pos="10206"/>
      </w:tabs>
      <w:suppressAutoHyphens/>
      <w:spacing w:before="0" w:line="276" w:lineRule="auto"/>
      <w:ind w:left="1985" w:right="566" w:hanging="851"/>
      <w:jc w:val="left"/>
    </w:pPr>
    <w:rPr>
      <w:noProof/>
    </w:rPr>
  </w:style>
  <w:style w:type="paragraph" w:customStyle="1" w:styleId="vgutTableName">
    <w:name w:val="vgut_TableName"/>
    <w:basedOn w:val="a0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0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1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0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1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1"/>
    <w:rsid w:val="00C17A21"/>
    <w:rPr>
      <w:szCs w:val="24"/>
    </w:rPr>
  </w:style>
  <w:style w:type="paragraph" w:customStyle="1" w:styleId="vguxTitleDocName">
    <w:name w:val="vgux_TitleDocName"/>
    <w:basedOn w:val="a0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0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0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0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1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0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1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1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0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0"/>
    <w:uiPriority w:val="99"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1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0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s22">
    <w:name w:val="s22"/>
    <w:basedOn w:val="a1"/>
    <w:rsid w:val="0044495C"/>
  </w:style>
  <w:style w:type="character" w:customStyle="1" w:styleId="apple-converted-space">
    <w:name w:val="apple-converted-space"/>
    <w:basedOn w:val="a1"/>
    <w:rsid w:val="0044495C"/>
  </w:style>
  <w:style w:type="character" w:customStyle="1" w:styleId="s11">
    <w:name w:val="s11"/>
    <w:basedOn w:val="a1"/>
    <w:rsid w:val="0044495C"/>
  </w:style>
  <w:style w:type="paragraph" w:customStyle="1" w:styleId="s6">
    <w:name w:val="s6"/>
    <w:basedOn w:val="a0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s14">
    <w:name w:val="s14"/>
    <w:basedOn w:val="a1"/>
    <w:rsid w:val="0044495C"/>
  </w:style>
  <w:style w:type="character" w:customStyle="1" w:styleId="s4">
    <w:name w:val="s4"/>
    <w:basedOn w:val="a1"/>
    <w:rsid w:val="0044495C"/>
  </w:style>
  <w:style w:type="character" w:customStyle="1" w:styleId="s19">
    <w:name w:val="s19"/>
    <w:basedOn w:val="a1"/>
    <w:rsid w:val="0044495C"/>
  </w:style>
  <w:style w:type="character" w:customStyle="1" w:styleId="s27">
    <w:name w:val="s27"/>
    <w:basedOn w:val="a1"/>
    <w:rsid w:val="0044495C"/>
  </w:style>
  <w:style w:type="character" w:customStyle="1" w:styleId="s26">
    <w:name w:val="s26"/>
    <w:basedOn w:val="a1"/>
    <w:rsid w:val="0044495C"/>
  </w:style>
  <w:style w:type="character" w:styleId="aff">
    <w:name w:val="Emphasis"/>
    <w:basedOn w:val="a1"/>
    <w:uiPriority w:val="20"/>
    <w:qFormat/>
    <w:rsid w:val="0044495C"/>
    <w:rPr>
      <w:i/>
      <w:iCs/>
    </w:rPr>
  </w:style>
  <w:style w:type="character" w:styleId="aff0">
    <w:name w:val="Intense Reference"/>
    <w:basedOn w:val="a1"/>
    <w:uiPriority w:val="99"/>
    <w:qFormat/>
    <w:rsid w:val="0044495C"/>
    <w:rPr>
      <w:b/>
      <w:bCs/>
      <w:smallCaps/>
      <w:color w:val="4F81BD" w:themeColor="accent1"/>
      <w:spacing w:val="5"/>
    </w:rPr>
  </w:style>
  <w:style w:type="character" w:styleId="aff1">
    <w:name w:val="Intense Emphasis"/>
    <w:basedOn w:val="a1"/>
    <w:uiPriority w:val="21"/>
    <w:qFormat/>
    <w:rsid w:val="0044495C"/>
    <w:rPr>
      <w:i/>
      <w:iCs/>
      <w:color w:val="4F81BD" w:themeColor="accent1"/>
    </w:rPr>
  </w:style>
  <w:style w:type="paragraph" w:customStyle="1" w:styleId="ds-markdown-paragraph">
    <w:name w:val="ds-markdown-paragraph"/>
    <w:basedOn w:val="a0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paragraph" w:customStyle="1" w:styleId="paragraph">
    <w:name w:val="paragraph"/>
    <w:basedOn w:val="a0"/>
    <w:rsid w:val="0044495C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normaltextrun">
    <w:name w:val="normaltextrun"/>
    <w:basedOn w:val="a1"/>
    <w:rsid w:val="0044495C"/>
  </w:style>
  <w:style w:type="character" w:customStyle="1" w:styleId="eop">
    <w:name w:val="eop"/>
    <w:basedOn w:val="a1"/>
    <w:rsid w:val="00444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9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76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7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36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97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50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96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7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0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46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0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80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9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7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3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8346B03-F6CF-4099-8A97-2C828CB59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</Template>
  <TotalTime>674</TotalTime>
  <Pages>50</Pages>
  <Words>8782</Words>
  <Characters>50059</Characters>
  <Application>Microsoft Office Word</Application>
  <DocSecurity>0</DocSecurity>
  <Lines>417</Lines>
  <Paragraphs>117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58724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Arkady</cp:lastModifiedBy>
  <cp:revision>36</cp:revision>
  <cp:lastPrinted>2026-09-20T20:39:00Z</cp:lastPrinted>
  <dcterms:created xsi:type="dcterms:W3CDTF">2026-09-27T09:41:00Z</dcterms:created>
  <dcterms:modified xsi:type="dcterms:W3CDTF">2026-10-03T12:27:00Z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